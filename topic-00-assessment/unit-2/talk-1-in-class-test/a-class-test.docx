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64CD" w14:textId="5FC3F868" w:rsidR="00BC467A" w:rsidRDefault="00000000" w:rsidP="00C10BB5">
      <w:pPr>
        <w:pStyle w:val="Name"/>
        <w:jc w:val="center"/>
        <w:rPr>
          <w:sz w:val="44"/>
          <w:szCs w:val="44"/>
        </w:rPr>
      </w:pPr>
      <w:sdt>
        <w:sdtPr>
          <w:rPr>
            <w:sz w:val="44"/>
            <w:szCs w:val="44"/>
          </w:rPr>
          <w:alias w:val="Your Name"/>
          <w:tag w:val="Your Name"/>
          <w:id w:val="1760865497"/>
          <w:placeholder>
            <w:docPart w:val="EE1C36701464144AAD559AFE6EF0FEC9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 w:multiLine="1"/>
        </w:sdtPr>
        <w:sdtContent>
          <w:r w:rsidR="00C10BB5" w:rsidRPr="00C10BB5">
            <w:rPr>
              <w:sz w:val="44"/>
              <w:szCs w:val="44"/>
            </w:rPr>
            <w:t>Programming Fundamentals 1</w:t>
          </w:r>
          <w:r w:rsidR="00C10BB5" w:rsidRPr="00C10BB5">
            <w:rPr>
              <w:sz w:val="44"/>
              <w:szCs w:val="44"/>
            </w:rPr>
            <w:br/>
          </w:r>
          <w:r w:rsidR="00356E09">
            <w:rPr>
              <w:sz w:val="44"/>
              <w:szCs w:val="44"/>
            </w:rPr>
            <w:t xml:space="preserve">SAMPLE </w:t>
          </w:r>
          <w:r w:rsidR="00C10BB5" w:rsidRPr="00C10BB5">
            <w:rPr>
              <w:sz w:val="44"/>
              <w:szCs w:val="44"/>
            </w:rPr>
            <w:t>In Class Exam</w:t>
          </w:r>
          <w:r w:rsidR="00356E09">
            <w:rPr>
              <w:sz w:val="44"/>
              <w:szCs w:val="44"/>
            </w:rPr>
            <w:br/>
            <w:t>TIME : 1 HR</w:t>
          </w:r>
          <w:r w:rsidR="00C10BB5" w:rsidRPr="00C10BB5">
            <w:rPr>
              <w:sz w:val="44"/>
              <w:szCs w:val="44"/>
            </w:rPr>
            <w:br/>
          </w:r>
        </w:sdtContent>
      </w:sdt>
    </w:p>
    <w:p w14:paraId="511EE48A" w14:textId="0C95C893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4C9909" wp14:editId="2642420C">
                <wp:simplePos x="0" y="0"/>
                <wp:positionH relativeFrom="column">
                  <wp:posOffset>895438</wp:posOffset>
                </wp:positionH>
                <wp:positionV relativeFrom="paragraph">
                  <wp:posOffset>211126</wp:posOffset>
                </wp:positionV>
                <wp:extent cx="5038665" cy="1461705"/>
                <wp:effectExtent l="0" t="0" r="16510" b="12065"/>
                <wp:wrapNone/>
                <wp:docPr id="21295708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665" cy="146170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73520" w14:textId="2B3F075B" w:rsidR="00C10BB5" w:rsidRDefault="00C10BB5" w:rsidP="00C10BB5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>There are two sections on this paper.  All questions are mandatory.</w:t>
                            </w:r>
                          </w:p>
                          <w:p w14:paraId="08501877" w14:textId="2C09F804" w:rsidR="00C10BB5" w:rsidRDefault="00C10BB5" w:rsidP="00C10BB5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A</w:t>
                            </w:r>
                            <w:r>
                              <w:rPr>
                                <w:lang w:val="en-IE"/>
                              </w:rPr>
                              <w:t xml:space="preserve">:  (Multiple choice) is worth 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40 Marks</w:t>
                            </w:r>
                            <w:r>
                              <w:rPr>
                                <w:lang w:val="en-IE"/>
                              </w:rPr>
                              <w:t xml:space="preserve"> (2 marks per question)</w:t>
                            </w:r>
                          </w:p>
                          <w:p w14:paraId="13BB5FD9" w14:textId="157C6FA6" w:rsidR="00C10BB5" w:rsidRPr="00C10BB5" w:rsidRDefault="00C10BB5" w:rsidP="00C10BB5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B</w:t>
                            </w:r>
                            <w:r>
                              <w:rPr>
                                <w:lang w:val="en-IE"/>
                              </w:rPr>
                              <w:t xml:space="preserve">: (Writing code) is worth 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60 mark</w:t>
                            </w:r>
                            <w:r>
                              <w:rPr>
                                <w:lang w:val="en-IE"/>
                              </w:rPr>
                              <w:t>s (4 questions, 15 Marks each)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C99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0.5pt;margin-top:16.6pt;width:396.75pt;height:11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" fillcolor="#e9ca93 [1941]" strokeweight=".5pt">
                <v:textbox>
                  <w:txbxContent>
                    <w:p w14:paraId="06E73520" w14:textId="2B3F075B" w:rsidR="00C10BB5" w:rsidRDefault="00C10BB5" w:rsidP="00C10BB5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>There are two sections on this paper.  All questions are mandatory.</w:t>
                      </w:r>
                    </w:p>
                    <w:p w14:paraId="08501877" w14:textId="2C09F804" w:rsidR="00C10BB5" w:rsidRDefault="00C10BB5" w:rsidP="00C10BB5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A</w:t>
                      </w:r>
                      <w:r>
                        <w:rPr>
                          <w:lang w:val="en-IE"/>
                        </w:rPr>
                        <w:t xml:space="preserve">:  (Multiple choice) is worth 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40 Marks</w:t>
                      </w:r>
                      <w:r>
                        <w:rPr>
                          <w:lang w:val="en-IE"/>
                        </w:rPr>
                        <w:t xml:space="preserve"> (2 marks per question)</w:t>
                      </w:r>
                    </w:p>
                    <w:p w14:paraId="13BB5FD9" w14:textId="157C6FA6" w:rsidR="00C10BB5" w:rsidRPr="00C10BB5" w:rsidRDefault="00C10BB5" w:rsidP="00C10BB5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B</w:t>
                      </w:r>
                      <w:r>
                        <w:rPr>
                          <w:lang w:val="en-IE"/>
                        </w:rPr>
                        <w:t xml:space="preserve">: (Writing code) is worth 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60 mark</w:t>
                      </w:r>
                      <w:r>
                        <w:rPr>
                          <w:lang w:val="en-IE"/>
                        </w:rPr>
                        <w:t>s (4 questions, 15 Marks each)</w:t>
                      </w:r>
                    </w:p>
                  </w:txbxContent>
                </v:textbox>
              </v:shape>
            </w:pict>
          </mc:Fallback>
        </mc:AlternateContent>
      </w:r>
    </w:p>
    <w:p w14:paraId="0D49C243" w14:textId="46F922C3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718696C7" w14:textId="351C6819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3EB404C4" w14:textId="25051B60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5AFE3DFD" w14:textId="1E38DA5B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2D80EFEE" w14:textId="061DA5FC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9F2F0" wp14:editId="72D9ECC2">
                <wp:simplePos x="0" y="0"/>
                <wp:positionH relativeFrom="column">
                  <wp:posOffset>361482</wp:posOffset>
                </wp:positionH>
                <wp:positionV relativeFrom="paragraph">
                  <wp:posOffset>251659</wp:posOffset>
                </wp:positionV>
                <wp:extent cx="6207125" cy="2456199"/>
                <wp:effectExtent l="0" t="0" r="15875" b="7620"/>
                <wp:wrapNone/>
                <wp:docPr id="1172753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7125" cy="245619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5CBAD" w14:textId="77777777" w:rsidR="00C10BB5" w:rsidRDefault="00C10BB5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3C6B1CA7" w14:textId="1FB23FC9" w:rsidR="00C10BB5" w:rsidRDefault="00C10BB5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Student Name </w:t>
                            </w:r>
                            <w:r>
                              <w:rPr>
                                <w:lang w:val="en-IE"/>
                              </w:rPr>
                              <w:t>: __________________________________________</w:t>
                            </w:r>
                          </w:p>
                          <w:p w14:paraId="128DDE62" w14:textId="403E1E30" w:rsidR="00C10BB5" w:rsidRDefault="00C10BB5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Student Number</w:t>
                            </w:r>
                            <w:r>
                              <w:rPr>
                                <w:lang w:val="en-IE"/>
                              </w:rPr>
                              <w:t xml:space="preserve"> : ________________________________________</w:t>
                            </w:r>
                          </w:p>
                          <w:p w14:paraId="1071E587" w14:textId="7CA124DD" w:rsidR="00C10BB5" w:rsidRDefault="00C10BB5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Programme (CS/Forensics/Physics)</w:t>
                            </w:r>
                            <w:r>
                              <w:rPr>
                                <w:lang w:val="en-IE"/>
                              </w:rPr>
                              <w:t xml:space="preserve"> ________________________</w:t>
                            </w:r>
                          </w:p>
                          <w:p w14:paraId="6A63ADC3" w14:textId="4D102C91" w:rsidR="00C10BB5" w:rsidRPr="00C10BB5" w:rsidRDefault="00C10BB5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Group (W1/W1/W3/W4/Physics) </w:t>
                            </w:r>
                            <w:r>
                              <w:rPr>
                                <w:lang w:val="en-IE"/>
                              </w:rPr>
                              <w:t>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9F2F0" id="Text Box 1" o:spid="_x0000_s1027" type="#_x0000_t202" style="position:absolute;margin-left:28.45pt;margin-top:19.8pt;width:488.75pt;height:19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" fillcolor="#e9ca93 [1941]" strokeweight=".5pt">
                <v:textbox>
                  <w:txbxContent>
                    <w:p w14:paraId="1445CBAD" w14:textId="77777777" w:rsidR="00C10BB5" w:rsidRDefault="00C10BB5">
                      <w:pPr>
                        <w:rPr>
                          <w:lang w:val="en-IE"/>
                        </w:rPr>
                      </w:pPr>
                    </w:p>
                    <w:p w14:paraId="3C6B1CA7" w14:textId="1FB23FC9" w:rsidR="00C10BB5" w:rsidRDefault="00C10BB5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Student Name </w:t>
                      </w:r>
                      <w:r>
                        <w:rPr>
                          <w:lang w:val="en-IE"/>
                        </w:rPr>
                        <w:t>: __________________________________________</w:t>
                      </w:r>
                    </w:p>
                    <w:p w14:paraId="128DDE62" w14:textId="403E1E30" w:rsidR="00C10BB5" w:rsidRDefault="00C10BB5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Student Number</w:t>
                      </w:r>
                      <w:r>
                        <w:rPr>
                          <w:lang w:val="en-IE"/>
                        </w:rPr>
                        <w:t xml:space="preserve"> : ________________________________________</w:t>
                      </w:r>
                    </w:p>
                    <w:p w14:paraId="1071E587" w14:textId="7CA124DD" w:rsidR="00C10BB5" w:rsidRDefault="00C10BB5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Programme (CS/Forensics/Physics)</w:t>
                      </w:r>
                      <w:r>
                        <w:rPr>
                          <w:lang w:val="en-IE"/>
                        </w:rPr>
                        <w:t xml:space="preserve"> ________________________</w:t>
                      </w:r>
                    </w:p>
                    <w:p w14:paraId="6A63ADC3" w14:textId="4D102C91" w:rsidR="00C10BB5" w:rsidRPr="00C10BB5" w:rsidRDefault="00C10BB5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Group (W1/W1/W3/W4/Physics) </w:t>
                      </w:r>
                      <w:r>
                        <w:rPr>
                          <w:lang w:val="en-IE"/>
                        </w:rPr>
                        <w:t>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B8050D3" w14:textId="2ACC2023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67C9313A" w14:textId="15770279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7BD305C2" w14:textId="716A75DC" w:rsidR="00C10BB5" w:rsidRDefault="00C10BB5" w:rsidP="00C10BB5">
      <w:pPr>
        <w:rPr>
          <w:rFonts w:ascii="Times New Roman" w:hAnsi="Times New Roman" w:cs="Times New Roman"/>
          <w:sz w:val="28"/>
          <w:szCs w:val="28"/>
        </w:rPr>
      </w:pPr>
    </w:p>
    <w:p w14:paraId="0B846F15" w14:textId="77777777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178A049C" w14:textId="77777777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2D74371E" w14:textId="77777777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07666219" w14:textId="2D5CD62C" w:rsidR="004B2292" w:rsidRDefault="004B22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CD2D52" w14:textId="77777777" w:rsidR="004B2292" w:rsidRDefault="004B2292" w:rsidP="004B2292">
      <w:pPr>
        <w:pStyle w:val="BodyText"/>
        <w:rPr>
          <w:rFonts w:ascii="Times New Roman"/>
          <w:sz w:val="20"/>
        </w:rPr>
      </w:pPr>
    </w:p>
    <w:p w14:paraId="23508373" w14:textId="77777777" w:rsidR="004B2292" w:rsidRPr="00A70ACC" w:rsidRDefault="004B2292" w:rsidP="004B22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Section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</w:t>
      </w: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Multiple Choice Questions</w:t>
      </w: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(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0 marks)</w:t>
      </w:r>
    </w:p>
    <w:p w14:paraId="62CF9264" w14:textId="77777777" w:rsidR="004B2292" w:rsidRPr="00A70ACC" w:rsidRDefault="004B2292" w:rsidP="004B229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Answer ALL questions. Each question carries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marks.</w:t>
      </w:r>
    </w:p>
    <w:p w14:paraId="502FE855" w14:textId="77777777" w:rsidR="004B2292" w:rsidRDefault="004B2292" w:rsidP="004B2292">
      <w:pPr>
        <w:spacing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These questions are based on material from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quizzes which are based on the slides. </w:t>
      </w:r>
    </w:p>
    <w:p w14:paraId="58F0F532" w14:textId="526B6A6D" w:rsidR="004B2292" w:rsidRPr="00A70ACC" w:rsidRDefault="004B2292" w:rsidP="004B2292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 each case, select one option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by circling the option letter. </w:t>
      </w:r>
    </w:p>
    <w:p w14:paraId="2EFB63B8" w14:textId="77777777" w:rsidR="004B2292" w:rsidRPr="009A3244" w:rsidRDefault="004B2292" w:rsidP="004B2292">
      <w:pPr>
        <w:pStyle w:val="BodyText"/>
        <w:spacing w:before="62" w:line="450" w:lineRule="atLeast"/>
        <w:ind w:right="1979"/>
        <w:rPr>
          <w:color w:val="000D0E"/>
        </w:rPr>
      </w:pPr>
      <w:r w:rsidRPr="0069223B">
        <w:rPr>
          <w:b/>
          <w:bCs/>
          <w:color w:val="000D0E"/>
          <w:spacing w:val="-4"/>
          <w:sz w:val="20"/>
          <w:szCs w:val="20"/>
        </w:rPr>
        <w:t>Question 1.</w:t>
      </w:r>
      <w:r>
        <w:rPr>
          <w:color w:val="000D0E"/>
          <w:spacing w:val="-4"/>
        </w:rPr>
        <w:t xml:space="preserve"> Which statement best describes a mutator (setter) method? </w:t>
      </w:r>
    </w:p>
    <w:p w14:paraId="7D2D5A8A" w14:textId="7DDEB1E2" w:rsidR="004B2292" w:rsidRDefault="004B2292" w:rsidP="004B2292">
      <w:pPr>
        <w:pStyle w:val="ListParagraph"/>
        <w:widowControl w:val="0"/>
        <w:numPr>
          <w:ilvl w:val="0"/>
          <w:numId w:val="30"/>
        </w:numPr>
        <w:tabs>
          <w:tab w:val="left" w:pos="905"/>
        </w:tabs>
        <w:autoSpaceDE w:val="0"/>
        <w:autoSpaceDN w:val="0"/>
        <w:spacing w:before="159" w:after="0" w:line="240" w:lineRule="auto"/>
        <w:ind w:hanging="286"/>
        <w:contextualSpacing w:val="0"/>
        <w:rPr>
          <w:sz w:val="18"/>
        </w:rPr>
      </w:pPr>
      <w:r>
        <w:rPr>
          <w:color w:val="000D0E"/>
          <w:spacing w:val="-2"/>
          <w:sz w:val="18"/>
        </w:rPr>
        <w:t>It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2"/>
          <w:sz w:val="18"/>
        </w:rPr>
        <w:t>only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2"/>
          <w:sz w:val="18"/>
        </w:rPr>
        <w:t>prints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2"/>
          <w:sz w:val="18"/>
        </w:rPr>
        <w:t>information.</w:t>
      </w:r>
    </w:p>
    <w:p w14:paraId="4FF75206" w14:textId="635B2695" w:rsidR="004B2292" w:rsidRDefault="004B2292" w:rsidP="004B2292">
      <w:pPr>
        <w:pStyle w:val="ListParagraph"/>
        <w:widowControl w:val="0"/>
        <w:numPr>
          <w:ilvl w:val="0"/>
          <w:numId w:val="30"/>
        </w:numPr>
        <w:tabs>
          <w:tab w:val="left" w:pos="904"/>
        </w:tabs>
        <w:autoSpaceDE w:val="0"/>
        <w:autoSpaceDN w:val="0"/>
        <w:spacing w:before="75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6"/>
          <w:sz w:val="18"/>
        </w:rPr>
        <w:t>It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always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returns a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value.</w:t>
      </w:r>
    </w:p>
    <w:p w14:paraId="5E128D9D" w14:textId="3AE40928" w:rsidR="004B2292" w:rsidRDefault="004B2292" w:rsidP="004B2292">
      <w:pPr>
        <w:pStyle w:val="ListParagraph"/>
        <w:widowControl w:val="0"/>
        <w:numPr>
          <w:ilvl w:val="0"/>
          <w:numId w:val="30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6"/>
          <w:sz w:val="18"/>
        </w:rPr>
        <w:t>It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changes the value of a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field.</w:t>
      </w:r>
    </w:p>
    <w:p w14:paraId="08CFAD49" w14:textId="77777777" w:rsidR="004B2292" w:rsidRDefault="004B2292" w:rsidP="004B2292">
      <w:pPr>
        <w:pStyle w:val="ListParagraph"/>
        <w:widowControl w:val="0"/>
        <w:numPr>
          <w:ilvl w:val="0"/>
          <w:numId w:val="30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4384" behindDoc="0" locked="0" layoutInCell="1" allowOverlap="1" wp14:anchorId="1E42DEB8" wp14:editId="0666F8B0">
            <wp:simplePos x="0" y="0"/>
            <wp:positionH relativeFrom="page">
              <wp:posOffset>604410</wp:posOffset>
            </wp:positionH>
            <wp:positionV relativeFrom="paragraph">
              <wp:posOffset>79458</wp:posOffset>
            </wp:positionV>
            <wp:extent cx="89748" cy="8974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It creates a new object.</w:t>
      </w:r>
    </w:p>
    <w:p w14:paraId="2237768E" w14:textId="77777777" w:rsidR="004B2292" w:rsidRDefault="004B2292" w:rsidP="004B2292">
      <w:pPr>
        <w:pStyle w:val="BodyText"/>
        <w:rPr>
          <w:sz w:val="20"/>
        </w:rPr>
      </w:pPr>
    </w:p>
    <w:p w14:paraId="44CBDF6E" w14:textId="77777777" w:rsidR="004B2292" w:rsidRDefault="004B2292" w:rsidP="004B2292">
      <w:pPr>
        <w:pStyle w:val="BodyText"/>
        <w:spacing w:before="4"/>
        <w:rPr>
          <w:color w:val="000D0E"/>
          <w:spacing w:val="-10"/>
        </w:rPr>
      </w:pPr>
      <w:r w:rsidRPr="0069223B">
        <w:rPr>
          <w:b/>
          <w:bCs/>
          <w:sz w:val="20"/>
        </w:rPr>
        <w:t>Question 2</w:t>
      </w:r>
      <w:r>
        <w:rPr>
          <w:b/>
          <w:bCs/>
          <w:sz w:val="20"/>
        </w:rPr>
        <w:t xml:space="preserve">.   </w:t>
      </w:r>
      <w:r>
        <w:rPr>
          <w:color w:val="000D0E"/>
        </w:rPr>
        <w:t>What</w:t>
      </w:r>
      <w:r>
        <w:rPr>
          <w:color w:val="000D0E"/>
          <w:spacing w:val="-10"/>
        </w:rPr>
        <w:t xml:space="preserve"> </w:t>
      </w:r>
      <w:r>
        <w:rPr>
          <w:color w:val="000D0E"/>
        </w:rPr>
        <w:t>is</w:t>
      </w:r>
      <w:r>
        <w:rPr>
          <w:color w:val="000D0E"/>
          <w:spacing w:val="-10"/>
        </w:rPr>
        <w:t xml:space="preserve"> </w:t>
      </w:r>
      <w:r>
        <w:rPr>
          <w:color w:val="000D0E"/>
        </w:rPr>
        <w:t>the</w:t>
      </w:r>
      <w:r>
        <w:rPr>
          <w:color w:val="000D0E"/>
          <w:spacing w:val="-10"/>
        </w:rPr>
        <w:t xml:space="preserve"> </w:t>
      </w:r>
      <w:r>
        <w:rPr>
          <w:color w:val="000D0E"/>
        </w:rPr>
        <w:t>effect</w:t>
      </w:r>
      <w:r>
        <w:rPr>
          <w:color w:val="000D0E"/>
          <w:spacing w:val="-10"/>
        </w:rPr>
        <w:t xml:space="preserve"> </w:t>
      </w:r>
      <w:r>
        <w:rPr>
          <w:color w:val="000D0E"/>
        </w:rPr>
        <w:t>of</w:t>
      </w:r>
      <w:r>
        <w:rPr>
          <w:color w:val="000D0E"/>
          <w:spacing w:val="-10"/>
        </w:rPr>
        <w:t xml:space="preserve"> </w:t>
      </w:r>
    </w:p>
    <w:p w14:paraId="5C47617E" w14:textId="77777777" w:rsidR="004B2292" w:rsidRPr="000675BB" w:rsidRDefault="004B2292" w:rsidP="004B2292">
      <w:pPr>
        <w:pStyle w:val="BodyText"/>
        <w:spacing w:before="4"/>
        <w:ind w:firstLine="720"/>
        <w:rPr>
          <w:b/>
          <w:bCs/>
          <w:sz w:val="20"/>
        </w:rPr>
      </w:pPr>
      <w:r w:rsidRPr="000675BB">
        <w:rPr>
          <w:rFonts w:ascii="Menlo"/>
          <w:b/>
          <w:bCs/>
          <w:color w:val="000000" w:themeColor="text1"/>
          <w:sz w:val="14"/>
        </w:rPr>
        <w:t>System.out.println("#</w:t>
      </w:r>
      <w:r w:rsidRPr="000675BB">
        <w:rPr>
          <w:rFonts w:ascii="Menlo"/>
          <w:b/>
          <w:bCs/>
          <w:color w:val="000000" w:themeColor="text1"/>
          <w:spacing w:val="-4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"</w:t>
      </w:r>
      <w:r w:rsidRPr="000675BB">
        <w:rPr>
          <w:rFonts w:ascii="Menlo"/>
          <w:b/>
          <w:bCs/>
          <w:color w:val="000000" w:themeColor="text1"/>
          <w:spacing w:val="-4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+</w:t>
      </w:r>
      <w:r w:rsidRPr="000675BB">
        <w:rPr>
          <w:rFonts w:ascii="Menlo"/>
          <w:b/>
          <w:bCs/>
          <w:color w:val="000000" w:themeColor="text1"/>
          <w:spacing w:val="-4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price</w:t>
      </w:r>
      <w:r w:rsidRPr="000675BB">
        <w:rPr>
          <w:rFonts w:ascii="Menlo"/>
          <w:b/>
          <w:bCs/>
          <w:color w:val="000000" w:themeColor="text1"/>
          <w:spacing w:val="-4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+</w:t>
      </w:r>
      <w:r w:rsidRPr="000675BB">
        <w:rPr>
          <w:rFonts w:ascii="Menlo"/>
          <w:b/>
          <w:bCs/>
          <w:color w:val="000000" w:themeColor="text1"/>
          <w:spacing w:val="-4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"</w:t>
      </w:r>
      <w:r w:rsidRPr="000675BB">
        <w:rPr>
          <w:rFonts w:ascii="Menlo"/>
          <w:b/>
          <w:bCs/>
          <w:color w:val="000000" w:themeColor="text1"/>
          <w:spacing w:val="-4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cents.");</w:t>
      </w:r>
    </w:p>
    <w:p w14:paraId="3973F325" w14:textId="77777777" w:rsidR="004B2292" w:rsidRDefault="004B2292" w:rsidP="004B2292">
      <w:pPr>
        <w:pStyle w:val="ListParagraph"/>
        <w:widowControl w:val="0"/>
        <w:numPr>
          <w:ilvl w:val="0"/>
          <w:numId w:val="29"/>
        </w:numPr>
        <w:tabs>
          <w:tab w:val="left" w:pos="905"/>
        </w:tabs>
        <w:autoSpaceDE w:val="0"/>
        <w:autoSpaceDN w:val="0"/>
        <w:spacing w:before="148" w:after="0" w:line="240" w:lineRule="auto"/>
        <w:ind w:hanging="286"/>
        <w:contextualSpacing w:val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18656" behindDoc="0" locked="0" layoutInCell="1" allowOverlap="1" wp14:anchorId="375F221F" wp14:editId="57ACE337">
            <wp:simplePos x="0" y="0"/>
            <wp:positionH relativeFrom="page">
              <wp:posOffset>601073</wp:posOffset>
            </wp:positionH>
            <wp:positionV relativeFrom="paragraph">
              <wp:posOffset>142177</wp:posOffset>
            </wp:positionV>
            <wp:extent cx="89535" cy="115099"/>
            <wp:effectExtent l="0" t="0" r="0" b="0"/>
            <wp:wrapNone/>
            <wp:docPr id="184751444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03651" cy="1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spacing w:val="-6"/>
          <w:sz w:val="18"/>
        </w:rPr>
        <w:t>Prints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6"/>
          <w:sz w:val="18"/>
        </w:rPr>
        <w:t>only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6"/>
          <w:sz w:val="18"/>
        </w:rPr>
        <w:t>the</w:t>
      </w:r>
      <w:r>
        <w:rPr>
          <w:color w:val="000D0E"/>
          <w:sz w:val="18"/>
        </w:rPr>
        <w:t xml:space="preserve"> </w:t>
      </w:r>
      <w:r>
        <w:rPr>
          <w:color w:val="000D0E"/>
          <w:spacing w:val="-6"/>
          <w:sz w:val="18"/>
        </w:rPr>
        <w:t>variable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6"/>
          <w:sz w:val="18"/>
        </w:rPr>
        <w:t>name.</w:t>
      </w:r>
    </w:p>
    <w:p w14:paraId="30439A26" w14:textId="77777777" w:rsidR="004B2292" w:rsidRDefault="004B2292" w:rsidP="004B2292">
      <w:pPr>
        <w:pStyle w:val="ListParagraph"/>
        <w:widowControl w:val="0"/>
        <w:numPr>
          <w:ilvl w:val="0"/>
          <w:numId w:val="29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88960" behindDoc="0" locked="0" layoutInCell="1" allowOverlap="1" wp14:anchorId="1E959AA9" wp14:editId="6C5B0B86">
            <wp:simplePos x="0" y="0"/>
            <wp:positionH relativeFrom="page">
              <wp:posOffset>604410</wp:posOffset>
            </wp:positionH>
            <wp:positionV relativeFrom="paragraph">
              <wp:posOffset>86284</wp:posOffset>
            </wp:positionV>
            <wp:extent cx="89748" cy="8974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Adds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4"/>
          <w:sz w:val="18"/>
        </w:rPr>
        <w:t>price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to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4"/>
          <w:sz w:val="18"/>
        </w:rPr>
        <w:t>balance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field.</w:t>
      </w:r>
    </w:p>
    <w:p w14:paraId="2C7D7720" w14:textId="77777777" w:rsidR="004B2292" w:rsidRDefault="004B2292" w:rsidP="004B2292">
      <w:pPr>
        <w:pStyle w:val="ListParagraph"/>
        <w:widowControl w:val="0"/>
        <w:numPr>
          <w:ilvl w:val="0"/>
          <w:numId w:val="29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5408" behindDoc="0" locked="0" layoutInCell="1" allowOverlap="1" wp14:anchorId="7BD6147A" wp14:editId="5EDC95D0">
            <wp:simplePos x="0" y="0"/>
            <wp:positionH relativeFrom="page">
              <wp:posOffset>604410</wp:posOffset>
            </wp:positionH>
            <wp:positionV relativeFrom="paragraph">
              <wp:posOffset>79737</wp:posOffset>
            </wp:positionV>
            <wp:extent cx="89748" cy="8974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Concatenates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the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string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and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the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value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of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price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into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output.</w:t>
      </w:r>
    </w:p>
    <w:p w14:paraId="644FDFDD" w14:textId="77777777" w:rsidR="004B2292" w:rsidRDefault="004B2292" w:rsidP="004B2292">
      <w:pPr>
        <w:pStyle w:val="ListParagraph"/>
        <w:widowControl w:val="0"/>
        <w:numPr>
          <w:ilvl w:val="0"/>
          <w:numId w:val="29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6432" behindDoc="0" locked="0" layoutInCell="1" allowOverlap="1" wp14:anchorId="4F6C3264" wp14:editId="04D5FA67">
            <wp:simplePos x="0" y="0"/>
            <wp:positionH relativeFrom="page">
              <wp:posOffset>604410</wp:posOffset>
            </wp:positionH>
            <wp:positionV relativeFrom="paragraph">
              <wp:posOffset>79458</wp:posOffset>
            </wp:positionV>
            <wp:extent cx="89748" cy="8974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Returns</w:t>
      </w:r>
      <w:r>
        <w:rPr>
          <w:color w:val="000D0E"/>
          <w:spacing w:val="3"/>
          <w:sz w:val="18"/>
        </w:rPr>
        <w:t xml:space="preserve"> </w:t>
      </w:r>
      <w:r>
        <w:rPr>
          <w:color w:val="000D0E"/>
          <w:w w:val="90"/>
          <w:sz w:val="18"/>
        </w:rPr>
        <w:t>the</w:t>
      </w:r>
      <w:r>
        <w:rPr>
          <w:color w:val="000D0E"/>
          <w:spacing w:val="4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value.</w:t>
      </w:r>
    </w:p>
    <w:p w14:paraId="674C07EF" w14:textId="77777777" w:rsidR="004B2292" w:rsidRDefault="004B2292" w:rsidP="004B2292">
      <w:pPr>
        <w:pStyle w:val="BodyText"/>
        <w:spacing w:before="87"/>
        <w:rPr>
          <w:sz w:val="16"/>
        </w:rPr>
      </w:pPr>
    </w:p>
    <w:p w14:paraId="6AD9562E" w14:textId="26D14770" w:rsidR="004B2292" w:rsidRDefault="004B2292" w:rsidP="004B2292">
      <w:pPr>
        <w:pStyle w:val="BodyText"/>
        <w:spacing w:line="516" w:lineRule="auto"/>
        <w:ind w:right="1696"/>
      </w:pPr>
      <w:r w:rsidRPr="0069223B">
        <w:rPr>
          <w:b/>
          <w:bCs/>
          <w:color w:val="000D0E"/>
          <w:spacing w:val="-4"/>
          <w:sz w:val="20"/>
          <w:szCs w:val="20"/>
        </w:rPr>
        <w:t>Question 3</w:t>
      </w:r>
      <w:r w:rsidRPr="0069223B">
        <w:rPr>
          <w:b/>
          <w:bCs/>
          <w:color w:val="000D0E"/>
          <w:spacing w:val="-4"/>
        </w:rPr>
        <w:t>.</w:t>
      </w:r>
      <w:r>
        <w:rPr>
          <w:color w:val="000D0E"/>
          <w:spacing w:val="-4"/>
        </w:rPr>
        <w:t xml:space="preserve"> Which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list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correctly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names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the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three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kinds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of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variables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discussed in class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 xml:space="preserve">design? </w:t>
      </w:r>
    </w:p>
    <w:p w14:paraId="2ECC144E" w14:textId="77777777" w:rsidR="004B2292" w:rsidRDefault="004B2292" w:rsidP="004B2292">
      <w:pPr>
        <w:pStyle w:val="ListParagraph"/>
        <w:widowControl w:val="0"/>
        <w:numPr>
          <w:ilvl w:val="0"/>
          <w:numId w:val="28"/>
        </w:numPr>
        <w:tabs>
          <w:tab w:val="left" w:pos="905"/>
        </w:tabs>
        <w:autoSpaceDE w:val="0"/>
        <w:autoSpaceDN w:val="0"/>
        <w:spacing w:after="0" w:line="156" w:lineRule="exact"/>
        <w:ind w:hanging="286"/>
        <w:contextualSpacing w:val="0"/>
        <w:rPr>
          <w:sz w:val="18"/>
        </w:rPr>
      </w:pPr>
      <w:r>
        <w:rPr>
          <w:color w:val="000D0E"/>
          <w:w w:val="90"/>
          <w:sz w:val="18"/>
        </w:rPr>
        <w:t>Locals,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packages,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modules</w:t>
      </w:r>
    </w:p>
    <w:p w14:paraId="6633B5E5" w14:textId="6D5CF8C5" w:rsidR="004B2292" w:rsidRDefault="004B2292" w:rsidP="004B2292">
      <w:pPr>
        <w:pStyle w:val="ListParagraph"/>
        <w:widowControl w:val="0"/>
        <w:numPr>
          <w:ilvl w:val="0"/>
          <w:numId w:val="28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Fields,</w:t>
      </w:r>
      <w:r>
        <w:rPr>
          <w:color w:val="000D0E"/>
          <w:spacing w:val="-6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arrays,</w:t>
      </w:r>
      <w:r>
        <w:rPr>
          <w:color w:val="000D0E"/>
          <w:spacing w:val="-6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-6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constants</w:t>
      </w:r>
    </w:p>
    <w:p w14:paraId="68D60FEB" w14:textId="351B77D0" w:rsidR="004B2292" w:rsidRDefault="004B2292" w:rsidP="004B2292">
      <w:pPr>
        <w:pStyle w:val="ListParagraph"/>
        <w:widowControl w:val="0"/>
        <w:numPr>
          <w:ilvl w:val="0"/>
          <w:numId w:val="28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Parameters,</w:t>
      </w:r>
      <w:r>
        <w:rPr>
          <w:color w:val="000D0E"/>
          <w:spacing w:val="4"/>
          <w:sz w:val="18"/>
        </w:rPr>
        <w:t xml:space="preserve"> </w:t>
      </w:r>
      <w:r>
        <w:rPr>
          <w:color w:val="000D0E"/>
          <w:w w:val="90"/>
          <w:sz w:val="18"/>
        </w:rPr>
        <w:t>methods,</w:t>
      </w:r>
      <w:r>
        <w:rPr>
          <w:color w:val="000D0E"/>
          <w:spacing w:val="4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classes</w:t>
      </w:r>
    </w:p>
    <w:p w14:paraId="772DA2A1" w14:textId="59401401" w:rsidR="004B2292" w:rsidRPr="0069223B" w:rsidRDefault="004B2292" w:rsidP="004B2292">
      <w:pPr>
        <w:pStyle w:val="ListParagraph"/>
        <w:widowControl w:val="0"/>
        <w:numPr>
          <w:ilvl w:val="0"/>
          <w:numId w:val="28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Fields,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parameters,</w:t>
      </w:r>
      <w:r>
        <w:rPr>
          <w:color w:val="000D0E"/>
          <w:spacing w:val="2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2"/>
          <w:sz w:val="18"/>
        </w:rPr>
        <w:t xml:space="preserve"> </w:t>
      </w:r>
      <w:r>
        <w:rPr>
          <w:color w:val="000D0E"/>
          <w:w w:val="90"/>
          <w:sz w:val="18"/>
        </w:rPr>
        <w:t>local</w:t>
      </w:r>
      <w:r>
        <w:rPr>
          <w:color w:val="000D0E"/>
          <w:spacing w:val="2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variables</w:t>
      </w:r>
    </w:p>
    <w:p w14:paraId="2CC4E8C9" w14:textId="77777777" w:rsidR="004B2292" w:rsidRDefault="004B2292" w:rsidP="004B2292">
      <w:pPr>
        <w:rPr>
          <w:sz w:val="18"/>
        </w:rPr>
      </w:pPr>
    </w:p>
    <w:p w14:paraId="192328E2" w14:textId="34064B4A" w:rsidR="004B2292" w:rsidRDefault="004B2292" w:rsidP="004B2292">
      <w:pPr>
        <w:spacing w:line="516" w:lineRule="auto"/>
        <w:ind w:right="2121"/>
        <w:rPr>
          <w:sz w:val="18"/>
        </w:rPr>
      </w:pPr>
      <w:r w:rsidRPr="0069223B">
        <w:rPr>
          <w:b/>
          <w:bCs/>
          <w:color w:val="000D0E"/>
          <w:sz w:val="20"/>
          <w:szCs w:val="20"/>
        </w:rPr>
        <w:t>Question 4</w:t>
      </w:r>
      <w:r w:rsidRPr="0069223B">
        <w:rPr>
          <w:b/>
          <w:bCs/>
          <w:color w:val="000D0E"/>
          <w:sz w:val="18"/>
        </w:rPr>
        <w:t>.</w:t>
      </w:r>
      <w:r>
        <w:rPr>
          <w:color w:val="000D0E"/>
          <w:sz w:val="18"/>
        </w:rPr>
        <w:t xml:space="preserve"> What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z w:val="18"/>
        </w:rPr>
        <w:t>does</w:t>
      </w:r>
      <w:r>
        <w:rPr>
          <w:color w:val="000D0E"/>
          <w:spacing w:val="-12"/>
          <w:sz w:val="18"/>
        </w:rPr>
        <w:t xml:space="preserve"> </w:t>
      </w:r>
      <w:r>
        <w:rPr>
          <w:color w:val="000D0E"/>
          <w:sz w:val="18"/>
        </w:rPr>
        <w:t>the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z w:val="18"/>
        </w:rPr>
        <w:t>statement</w:t>
      </w:r>
      <w:r>
        <w:rPr>
          <w:color w:val="000D0E"/>
          <w:spacing w:val="-12"/>
          <w:sz w:val="18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balance</w:t>
      </w:r>
      <w:r w:rsidRPr="000675BB">
        <w:rPr>
          <w:rFonts w:ascii="Menlo"/>
          <w:b/>
          <w:bCs/>
          <w:color w:val="000000" w:themeColor="text1"/>
          <w:spacing w:val="-22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=</w:t>
      </w:r>
      <w:r w:rsidRPr="000675BB">
        <w:rPr>
          <w:rFonts w:ascii="Menlo"/>
          <w:b/>
          <w:bCs/>
          <w:color w:val="000000" w:themeColor="text1"/>
          <w:spacing w:val="-18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balance</w:t>
      </w:r>
      <w:r w:rsidRPr="000675BB">
        <w:rPr>
          <w:rFonts w:ascii="Menlo"/>
          <w:b/>
          <w:bCs/>
          <w:color w:val="000000" w:themeColor="text1"/>
          <w:spacing w:val="-13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+</w:t>
      </w:r>
      <w:r w:rsidRPr="000675BB">
        <w:rPr>
          <w:rFonts w:ascii="Menlo"/>
          <w:b/>
          <w:bCs/>
          <w:color w:val="000000" w:themeColor="text1"/>
          <w:spacing w:val="-14"/>
          <w:sz w:val="14"/>
        </w:rPr>
        <w:t xml:space="preserve"> </w:t>
      </w:r>
      <w:r w:rsidRPr="000675BB">
        <w:rPr>
          <w:rFonts w:ascii="Menlo"/>
          <w:b/>
          <w:bCs/>
          <w:color w:val="000000" w:themeColor="text1"/>
          <w:sz w:val="14"/>
        </w:rPr>
        <w:t>amount;</w:t>
      </w:r>
      <w:r w:rsidRPr="000675BB">
        <w:rPr>
          <w:rFonts w:ascii="Menlo"/>
          <w:color w:val="000000" w:themeColor="text1"/>
          <w:spacing w:val="-42"/>
          <w:sz w:val="14"/>
        </w:rPr>
        <w:t xml:space="preserve"> </w:t>
      </w:r>
      <w:r>
        <w:rPr>
          <w:color w:val="000D0E"/>
          <w:sz w:val="18"/>
        </w:rPr>
        <w:t xml:space="preserve">do? </w:t>
      </w:r>
    </w:p>
    <w:p w14:paraId="74E432FA" w14:textId="4FD99DDF" w:rsidR="004B2292" w:rsidRDefault="004B2292" w:rsidP="004B2292">
      <w:pPr>
        <w:pStyle w:val="ListParagraph"/>
        <w:widowControl w:val="0"/>
        <w:numPr>
          <w:ilvl w:val="0"/>
          <w:numId w:val="27"/>
        </w:numPr>
        <w:tabs>
          <w:tab w:val="left" w:pos="905"/>
        </w:tabs>
        <w:autoSpaceDE w:val="0"/>
        <w:autoSpaceDN w:val="0"/>
        <w:spacing w:after="0" w:line="156" w:lineRule="exact"/>
        <w:ind w:hanging="286"/>
        <w:contextualSpacing w:val="0"/>
        <w:rPr>
          <w:sz w:val="18"/>
        </w:rPr>
      </w:pPr>
      <w:r>
        <w:rPr>
          <w:color w:val="000D0E"/>
          <w:spacing w:val="-6"/>
          <w:sz w:val="18"/>
        </w:rPr>
        <w:t>Always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resets balance to zero.</w:t>
      </w:r>
    </w:p>
    <w:p w14:paraId="71848898" w14:textId="3E7EEA89" w:rsidR="004B2292" w:rsidRDefault="004B2292" w:rsidP="004B2292">
      <w:pPr>
        <w:pStyle w:val="ListParagraph"/>
        <w:widowControl w:val="0"/>
        <w:numPr>
          <w:ilvl w:val="0"/>
          <w:numId w:val="27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Creates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a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variable.</w:t>
      </w:r>
    </w:p>
    <w:p w14:paraId="04791F17" w14:textId="3CAF93B3" w:rsidR="004B2292" w:rsidRDefault="004B2292" w:rsidP="004B2292">
      <w:pPr>
        <w:pStyle w:val="ListParagraph"/>
        <w:widowControl w:val="0"/>
        <w:numPr>
          <w:ilvl w:val="0"/>
          <w:numId w:val="27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4"/>
          <w:sz w:val="18"/>
        </w:rPr>
        <w:t>Adds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amount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to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the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current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value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of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balance.</w:t>
      </w:r>
    </w:p>
    <w:p w14:paraId="35AA702D" w14:textId="45AE4F1B" w:rsidR="004B2292" w:rsidRPr="0069223B" w:rsidRDefault="004B2292" w:rsidP="004B2292">
      <w:pPr>
        <w:pStyle w:val="ListParagraph"/>
        <w:widowControl w:val="0"/>
        <w:numPr>
          <w:ilvl w:val="0"/>
          <w:numId w:val="27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Swaps</w:t>
      </w:r>
      <w:r>
        <w:rPr>
          <w:color w:val="000D0E"/>
          <w:spacing w:val="4"/>
          <w:sz w:val="18"/>
        </w:rPr>
        <w:t xml:space="preserve"> </w:t>
      </w:r>
      <w:r>
        <w:rPr>
          <w:color w:val="000D0E"/>
          <w:w w:val="90"/>
          <w:sz w:val="18"/>
        </w:rPr>
        <w:t>two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values.</w:t>
      </w:r>
    </w:p>
    <w:p w14:paraId="669E3860" w14:textId="77777777" w:rsidR="004B2292" w:rsidRDefault="004B2292" w:rsidP="004B2292">
      <w:pPr>
        <w:pStyle w:val="BodyText"/>
        <w:spacing w:before="4"/>
        <w:rPr>
          <w:color w:val="000D0E"/>
          <w:spacing w:val="-4"/>
        </w:rPr>
      </w:pPr>
    </w:p>
    <w:p w14:paraId="5EE5A665" w14:textId="77777777" w:rsidR="004B2292" w:rsidRPr="0069223B" w:rsidRDefault="004B2292" w:rsidP="004B2292">
      <w:pPr>
        <w:pStyle w:val="BodyText"/>
        <w:spacing w:before="4"/>
        <w:rPr>
          <w:sz w:val="20"/>
        </w:rPr>
      </w:pPr>
      <w:r w:rsidRPr="0069223B">
        <w:rPr>
          <w:b/>
          <w:bCs/>
          <w:color w:val="000D0E"/>
          <w:spacing w:val="-4"/>
          <w:sz w:val="20"/>
          <w:szCs w:val="20"/>
        </w:rPr>
        <w:t>Question 5.</w:t>
      </w:r>
      <w:r>
        <w:rPr>
          <w:color w:val="000D0E"/>
          <w:spacing w:val="-4"/>
        </w:rPr>
        <w:t xml:space="preserve"> What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wrong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with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the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declaration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Int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number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=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 xml:space="preserve">5; </w:t>
      </w:r>
    </w:p>
    <w:p w14:paraId="2B2D63A2" w14:textId="52E9C663" w:rsidR="004B2292" w:rsidRDefault="004B2292" w:rsidP="004B2292">
      <w:pPr>
        <w:pStyle w:val="ListParagraph"/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159" w:after="0" w:line="240" w:lineRule="auto"/>
        <w:ind w:left="993" w:hanging="709"/>
        <w:contextualSpacing w:val="0"/>
        <w:rPr>
          <w:sz w:val="18"/>
        </w:rPr>
      </w:pPr>
      <w:r>
        <w:rPr>
          <w:color w:val="000D0E"/>
          <w:w w:val="90"/>
          <w:sz w:val="18"/>
        </w:rPr>
        <w:t>Value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w w:val="90"/>
          <w:sz w:val="18"/>
        </w:rPr>
        <w:t>cannot</w:t>
      </w:r>
      <w:r>
        <w:rPr>
          <w:color w:val="000D0E"/>
          <w:spacing w:val="6"/>
          <w:sz w:val="18"/>
        </w:rPr>
        <w:t xml:space="preserve"> </w:t>
      </w:r>
      <w:r>
        <w:rPr>
          <w:color w:val="000D0E"/>
          <w:w w:val="90"/>
          <w:sz w:val="18"/>
        </w:rPr>
        <w:t>be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w w:val="90"/>
          <w:sz w:val="18"/>
        </w:rPr>
        <w:t>assigned</w:t>
      </w:r>
      <w:r>
        <w:rPr>
          <w:color w:val="000D0E"/>
          <w:spacing w:val="6"/>
          <w:sz w:val="18"/>
        </w:rPr>
        <w:t xml:space="preserve"> </w:t>
      </w:r>
      <w:r>
        <w:rPr>
          <w:color w:val="000D0E"/>
          <w:w w:val="90"/>
          <w:sz w:val="18"/>
        </w:rPr>
        <w:t>at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declaration</w:t>
      </w:r>
    </w:p>
    <w:p w14:paraId="075409C2" w14:textId="200169FB" w:rsidR="004B2292" w:rsidRDefault="004B2292" w:rsidP="004B2292">
      <w:pPr>
        <w:pStyle w:val="ListParagraph"/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86" w:after="0" w:line="240" w:lineRule="auto"/>
        <w:ind w:left="993" w:hanging="709"/>
        <w:contextualSpacing w:val="0"/>
        <w:rPr>
          <w:sz w:val="18"/>
        </w:rPr>
      </w:pPr>
      <w:r>
        <w:rPr>
          <w:color w:val="000D0E"/>
          <w:spacing w:val="-2"/>
          <w:sz w:val="18"/>
        </w:rPr>
        <w:t>Data</w:t>
      </w:r>
      <w:r>
        <w:rPr>
          <w:color w:val="000D0E"/>
          <w:spacing w:val="-11"/>
          <w:sz w:val="18"/>
        </w:rPr>
        <w:t xml:space="preserve"> </w:t>
      </w:r>
      <w:r>
        <w:rPr>
          <w:color w:val="000D0E"/>
          <w:spacing w:val="-2"/>
          <w:sz w:val="18"/>
        </w:rPr>
        <w:t>type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is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case-sensitive</w:t>
      </w:r>
    </w:p>
    <w:p w14:paraId="3E070B07" w14:textId="48646511" w:rsidR="004B2292" w:rsidRDefault="004B2292" w:rsidP="004B2292">
      <w:pPr>
        <w:pStyle w:val="ListParagraph"/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76" w:after="0" w:line="240" w:lineRule="auto"/>
        <w:ind w:left="993" w:hanging="709"/>
        <w:contextualSpacing w:val="0"/>
        <w:rPr>
          <w:sz w:val="18"/>
        </w:rPr>
      </w:pPr>
      <w:r>
        <w:rPr>
          <w:color w:val="000D0E"/>
          <w:w w:val="90"/>
          <w:sz w:val="18"/>
        </w:rPr>
        <w:t>Semicolon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w w:val="90"/>
          <w:sz w:val="18"/>
        </w:rPr>
        <w:t>is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missing</w:t>
      </w:r>
    </w:p>
    <w:p w14:paraId="2F3EE42F" w14:textId="6A8A666D" w:rsidR="004B2292" w:rsidRDefault="004B2292" w:rsidP="004B2292">
      <w:pPr>
        <w:pStyle w:val="ListParagraph"/>
        <w:widowControl w:val="0"/>
        <w:numPr>
          <w:ilvl w:val="0"/>
          <w:numId w:val="26"/>
        </w:numPr>
        <w:tabs>
          <w:tab w:val="left" w:pos="284"/>
        </w:tabs>
        <w:autoSpaceDE w:val="0"/>
        <w:autoSpaceDN w:val="0"/>
        <w:spacing w:before="86" w:after="0" w:line="240" w:lineRule="auto"/>
        <w:ind w:left="993" w:hanging="709"/>
        <w:contextualSpacing w:val="0"/>
        <w:rPr>
          <w:sz w:val="18"/>
        </w:rPr>
      </w:pPr>
      <w:r>
        <w:rPr>
          <w:color w:val="000D0E"/>
          <w:w w:val="90"/>
          <w:sz w:val="18"/>
        </w:rPr>
        <w:t>Variable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w w:val="90"/>
          <w:sz w:val="18"/>
        </w:rPr>
        <w:t>name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is</w:t>
      </w:r>
      <w:r>
        <w:rPr>
          <w:color w:val="000D0E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invalid</w:t>
      </w:r>
    </w:p>
    <w:p w14:paraId="1AC4B458" w14:textId="77777777" w:rsidR="004B2292" w:rsidRDefault="004B2292" w:rsidP="004B2292">
      <w:pPr>
        <w:tabs>
          <w:tab w:val="left" w:pos="904"/>
        </w:tabs>
        <w:spacing w:before="87"/>
        <w:rPr>
          <w:sz w:val="18"/>
        </w:rPr>
      </w:pPr>
    </w:p>
    <w:p w14:paraId="07476293" w14:textId="77777777" w:rsidR="004B2292" w:rsidRDefault="004B2292" w:rsidP="004B2292">
      <w:pPr>
        <w:tabs>
          <w:tab w:val="left" w:pos="904"/>
        </w:tabs>
        <w:spacing w:before="87"/>
        <w:rPr>
          <w:color w:val="000D0E"/>
          <w:spacing w:val="-6"/>
          <w:sz w:val="18"/>
          <w:szCs w:val="18"/>
        </w:rPr>
      </w:pPr>
      <w:r w:rsidRPr="0069223B">
        <w:rPr>
          <w:b/>
          <w:bCs/>
          <w:color w:val="000D0E"/>
          <w:spacing w:val="-4"/>
          <w:sz w:val="20"/>
          <w:szCs w:val="20"/>
        </w:rPr>
        <w:lastRenderedPageBreak/>
        <w:t xml:space="preserve">Question </w:t>
      </w:r>
      <w:r>
        <w:rPr>
          <w:b/>
          <w:bCs/>
          <w:color w:val="000D0E"/>
          <w:spacing w:val="-4"/>
          <w:sz w:val="20"/>
          <w:szCs w:val="20"/>
        </w:rPr>
        <w:t>6</w:t>
      </w:r>
      <w:r w:rsidRPr="0069223B">
        <w:rPr>
          <w:b/>
          <w:bCs/>
          <w:color w:val="000D0E"/>
          <w:spacing w:val="-4"/>
          <w:sz w:val="20"/>
          <w:szCs w:val="20"/>
        </w:rPr>
        <w:t>.</w:t>
      </w:r>
      <w:r>
        <w:rPr>
          <w:b/>
          <w:bCs/>
          <w:color w:val="000D0E"/>
          <w:spacing w:val="-4"/>
          <w:sz w:val="20"/>
          <w:szCs w:val="20"/>
        </w:rPr>
        <w:t xml:space="preserve">   </w:t>
      </w:r>
      <w:r w:rsidRPr="0069223B">
        <w:rPr>
          <w:color w:val="000D0E"/>
          <w:spacing w:val="-6"/>
          <w:sz w:val="18"/>
          <w:szCs w:val="18"/>
        </w:rPr>
        <w:t xml:space="preserve">In the method below, what value is returned? </w:t>
      </w:r>
    </w:p>
    <w:p w14:paraId="589D4345" w14:textId="77777777" w:rsidR="004B2292" w:rsidRPr="009E1A39" w:rsidRDefault="004B2292" w:rsidP="004B2292">
      <w:pPr>
        <w:tabs>
          <w:tab w:val="left" w:pos="904"/>
        </w:tabs>
        <w:spacing w:before="87"/>
        <w:rPr>
          <w:sz w:val="18"/>
          <w:szCs w:val="18"/>
        </w:rPr>
      </w:pPr>
      <w:r w:rsidRPr="002D108B">
        <w:rPr>
          <w:noProof/>
          <w:sz w:val="18"/>
          <w:szCs w:val="18"/>
        </w:rPr>
        <w:drawing>
          <wp:inline distT="0" distB="0" distL="0" distR="0" wp14:anchorId="2F29AC12" wp14:editId="6CBB065A">
            <wp:extent cx="2071787" cy="1050321"/>
            <wp:effectExtent l="0" t="0" r="0" b="3810"/>
            <wp:docPr id="459641502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1502" name="Picture 1" descr="A close-up of a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8284" cy="106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8BCE" w14:textId="234B80F3" w:rsidR="004B2292" w:rsidRDefault="004B2292" w:rsidP="004B2292">
      <w:pPr>
        <w:pStyle w:val="ListParagraph"/>
        <w:widowControl w:val="0"/>
        <w:numPr>
          <w:ilvl w:val="0"/>
          <w:numId w:val="25"/>
        </w:numPr>
        <w:tabs>
          <w:tab w:val="left" w:pos="905"/>
        </w:tabs>
        <w:autoSpaceDE w:val="0"/>
        <w:autoSpaceDN w:val="0"/>
        <w:spacing w:before="152" w:after="0" w:line="240" w:lineRule="auto"/>
        <w:ind w:hanging="286"/>
        <w:contextualSpacing w:val="0"/>
        <w:rPr>
          <w:sz w:val="18"/>
        </w:rPr>
      </w:pPr>
      <w:r>
        <w:rPr>
          <w:color w:val="000D0E"/>
          <w:w w:val="90"/>
          <w:sz w:val="18"/>
        </w:rPr>
        <w:t>The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w w:val="90"/>
          <w:sz w:val="18"/>
        </w:rPr>
        <w:t>value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w w:val="90"/>
          <w:sz w:val="18"/>
        </w:rPr>
        <w:t>of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balance</w:t>
      </w:r>
    </w:p>
    <w:p w14:paraId="0F421A3B" w14:textId="496B7404" w:rsidR="004B2292" w:rsidRPr="005E4E07" w:rsidRDefault="004B2292" w:rsidP="004B2292">
      <w:pPr>
        <w:pStyle w:val="ListParagraph"/>
        <w:widowControl w:val="0"/>
        <w:numPr>
          <w:ilvl w:val="0"/>
          <w:numId w:val="25"/>
        </w:numPr>
        <w:tabs>
          <w:tab w:val="left" w:pos="904"/>
        </w:tabs>
        <w:autoSpaceDE w:val="0"/>
        <w:autoSpaceDN w:val="0"/>
        <w:spacing w:before="152" w:after="0" w:line="240" w:lineRule="auto"/>
        <w:ind w:hanging="286"/>
        <w:contextualSpacing w:val="0"/>
        <w:rPr>
          <w:color w:val="000D0E"/>
          <w:w w:val="90"/>
          <w:sz w:val="18"/>
        </w:rPr>
      </w:pPr>
      <w:r w:rsidRPr="005E4E07">
        <w:rPr>
          <w:color w:val="000D0E"/>
          <w:w w:val="90"/>
          <w:sz w:val="18"/>
        </w:rPr>
        <w:t>Nothing is returned</w:t>
      </w:r>
    </w:p>
    <w:p w14:paraId="75F50C57" w14:textId="3C2CED9A" w:rsidR="004B2292" w:rsidRPr="005E4E07" w:rsidRDefault="004B2292" w:rsidP="004B2292">
      <w:pPr>
        <w:pStyle w:val="ListParagraph"/>
        <w:widowControl w:val="0"/>
        <w:numPr>
          <w:ilvl w:val="0"/>
          <w:numId w:val="25"/>
        </w:numPr>
        <w:tabs>
          <w:tab w:val="left" w:pos="904"/>
        </w:tabs>
        <w:autoSpaceDE w:val="0"/>
        <w:autoSpaceDN w:val="0"/>
        <w:spacing w:before="152" w:after="0" w:line="240" w:lineRule="auto"/>
        <w:ind w:hanging="286"/>
        <w:contextualSpacing w:val="0"/>
        <w:rPr>
          <w:color w:val="000D0E"/>
          <w:w w:val="90"/>
          <w:sz w:val="18"/>
        </w:rPr>
      </w:pPr>
      <w:r w:rsidRPr="005E4E07">
        <w:rPr>
          <w:color w:val="000D0E"/>
          <w:w w:val="90"/>
          <w:sz w:val="18"/>
        </w:rPr>
        <w:t>0</w:t>
      </w:r>
    </w:p>
    <w:p w14:paraId="54E76DAD" w14:textId="6D6CAC7D" w:rsidR="004B2292" w:rsidRPr="005E4E07" w:rsidRDefault="004B2292" w:rsidP="004B2292">
      <w:pPr>
        <w:pStyle w:val="ListParagraph"/>
        <w:widowControl w:val="0"/>
        <w:numPr>
          <w:ilvl w:val="0"/>
          <w:numId w:val="25"/>
        </w:numPr>
        <w:tabs>
          <w:tab w:val="left" w:pos="904"/>
        </w:tabs>
        <w:autoSpaceDE w:val="0"/>
        <w:autoSpaceDN w:val="0"/>
        <w:spacing w:before="152" w:after="0" w:line="240" w:lineRule="auto"/>
        <w:ind w:hanging="286"/>
        <w:contextualSpacing w:val="0"/>
        <w:rPr>
          <w:color w:val="000D0E"/>
          <w:w w:val="90"/>
          <w:sz w:val="18"/>
        </w:rPr>
      </w:pPr>
      <w:r w:rsidRPr="005E4E07">
        <w:rPr>
          <w:color w:val="000D0E"/>
          <w:w w:val="90"/>
          <w:sz w:val="18"/>
        </w:rPr>
        <w:t>The old value of balance</w:t>
      </w:r>
    </w:p>
    <w:p w14:paraId="4D675A4B" w14:textId="77777777" w:rsidR="004B2292" w:rsidRPr="005E4E07" w:rsidRDefault="004B2292" w:rsidP="004B2292">
      <w:pPr>
        <w:tabs>
          <w:tab w:val="left" w:pos="904"/>
        </w:tabs>
        <w:spacing w:before="87"/>
        <w:ind w:left="619"/>
        <w:rPr>
          <w:b/>
          <w:bCs/>
          <w:sz w:val="20"/>
        </w:rPr>
      </w:pPr>
    </w:p>
    <w:p w14:paraId="10FFBDED" w14:textId="77777777" w:rsidR="004B2292" w:rsidRPr="005E4E07" w:rsidRDefault="004B2292" w:rsidP="004B2292">
      <w:pPr>
        <w:tabs>
          <w:tab w:val="left" w:pos="904"/>
        </w:tabs>
        <w:spacing w:before="87"/>
        <w:rPr>
          <w:b/>
          <w:bCs/>
          <w:sz w:val="18"/>
          <w:szCs w:val="18"/>
        </w:rPr>
      </w:pPr>
      <w:r w:rsidRPr="005E4E07">
        <w:rPr>
          <w:b/>
          <w:bCs/>
          <w:sz w:val="20"/>
        </w:rPr>
        <w:t xml:space="preserve">Question 7. </w:t>
      </w:r>
      <w:r w:rsidRPr="005E4E07">
        <w:rPr>
          <w:color w:val="000D0E"/>
          <w:w w:val="85"/>
          <w:sz w:val="18"/>
          <w:szCs w:val="18"/>
        </w:rPr>
        <w:t>In</w:t>
      </w:r>
      <w:r w:rsidRPr="005E4E07">
        <w:rPr>
          <w:color w:val="000D0E"/>
          <w:spacing w:val="-1"/>
          <w:w w:val="85"/>
          <w:sz w:val="18"/>
          <w:szCs w:val="18"/>
        </w:rPr>
        <w:t xml:space="preserve"> </w:t>
      </w:r>
      <w:r w:rsidRPr="005E4E07">
        <w:rPr>
          <w:color w:val="000D0E"/>
          <w:w w:val="85"/>
          <w:sz w:val="18"/>
          <w:szCs w:val="18"/>
        </w:rPr>
        <w:t>Java,</w:t>
      </w:r>
      <w:r w:rsidRPr="005E4E07">
        <w:rPr>
          <w:color w:val="000D0E"/>
          <w:spacing w:val="-8"/>
          <w:sz w:val="18"/>
          <w:szCs w:val="18"/>
        </w:rPr>
        <w:t xml:space="preserve"> </w:t>
      </w:r>
      <w:r w:rsidRPr="005E4E07">
        <w:rPr>
          <w:color w:val="000D0E"/>
          <w:spacing w:val="-10"/>
          <w:w w:val="85"/>
          <w:sz w:val="18"/>
          <w:szCs w:val="18"/>
        </w:rPr>
        <w:t>a  ________</w:t>
      </w:r>
      <w:r w:rsidRPr="005E4E07">
        <w:rPr>
          <w:color w:val="000D0E"/>
          <w:w w:val="90"/>
          <w:sz w:val="18"/>
          <w:szCs w:val="18"/>
        </w:rPr>
        <w:t>is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a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small,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meaningful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piece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of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code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such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as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a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keyword,</w:t>
      </w:r>
      <w:r w:rsidRPr="005E4E07">
        <w:rPr>
          <w:color w:val="000D0E"/>
          <w:spacing w:val="4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operator,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literal,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or</w:t>
      </w:r>
      <w:r w:rsidRPr="005E4E07">
        <w:rPr>
          <w:color w:val="000D0E"/>
          <w:spacing w:val="2"/>
          <w:sz w:val="18"/>
          <w:szCs w:val="18"/>
        </w:rPr>
        <w:t xml:space="preserve"> </w:t>
      </w:r>
      <w:r w:rsidRPr="005E4E07">
        <w:rPr>
          <w:color w:val="000D0E"/>
          <w:spacing w:val="-2"/>
          <w:w w:val="90"/>
          <w:sz w:val="18"/>
          <w:szCs w:val="18"/>
        </w:rPr>
        <w:t>identifier.</w:t>
      </w:r>
    </w:p>
    <w:p w14:paraId="3E25D5EF" w14:textId="3A4E951F" w:rsidR="004B2292" w:rsidRPr="005E4E07" w:rsidRDefault="004B2292" w:rsidP="004B2292">
      <w:pPr>
        <w:pStyle w:val="ListParagraph"/>
        <w:widowControl w:val="0"/>
        <w:numPr>
          <w:ilvl w:val="0"/>
          <w:numId w:val="24"/>
        </w:numPr>
        <w:tabs>
          <w:tab w:val="left" w:pos="905"/>
        </w:tabs>
        <w:autoSpaceDE w:val="0"/>
        <w:autoSpaceDN w:val="0"/>
        <w:spacing w:before="152" w:after="0" w:line="240" w:lineRule="auto"/>
        <w:ind w:hanging="286"/>
        <w:contextualSpacing w:val="0"/>
        <w:rPr>
          <w:sz w:val="18"/>
          <w:szCs w:val="18"/>
        </w:rPr>
      </w:pPr>
      <w:r w:rsidRPr="005E4E07">
        <w:rPr>
          <w:color w:val="000D0E"/>
          <w:spacing w:val="-2"/>
          <w:sz w:val="18"/>
          <w:szCs w:val="18"/>
        </w:rPr>
        <w:t>token</w:t>
      </w:r>
    </w:p>
    <w:p w14:paraId="4C8D0B70" w14:textId="3A6EC47F" w:rsidR="004B2292" w:rsidRPr="005E4E07" w:rsidRDefault="004B2292" w:rsidP="004B2292">
      <w:pPr>
        <w:pStyle w:val="ListParagraph"/>
        <w:widowControl w:val="0"/>
        <w:numPr>
          <w:ilvl w:val="0"/>
          <w:numId w:val="24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  <w:szCs w:val="18"/>
        </w:rPr>
      </w:pPr>
      <w:r w:rsidRPr="005E4E07">
        <w:rPr>
          <w:color w:val="000D0E"/>
          <w:spacing w:val="-2"/>
          <w:sz w:val="18"/>
          <w:szCs w:val="18"/>
        </w:rPr>
        <w:t>block</w:t>
      </w:r>
    </w:p>
    <w:p w14:paraId="59FCAAD1" w14:textId="1E06BFBB" w:rsidR="004B2292" w:rsidRPr="005E4E07" w:rsidRDefault="004B2292" w:rsidP="004B2292">
      <w:pPr>
        <w:pStyle w:val="ListParagraph"/>
        <w:widowControl w:val="0"/>
        <w:numPr>
          <w:ilvl w:val="0"/>
          <w:numId w:val="24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  <w:szCs w:val="18"/>
        </w:rPr>
      </w:pPr>
      <w:r w:rsidRPr="005E4E07">
        <w:rPr>
          <w:color w:val="000D0E"/>
          <w:spacing w:val="-2"/>
          <w:sz w:val="18"/>
          <w:szCs w:val="18"/>
        </w:rPr>
        <w:t>method</w:t>
      </w:r>
    </w:p>
    <w:p w14:paraId="4D31F9AE" w14:textId="3C128165" w:rsidR="004B2292" w:rsidRPr="005E4E07" w:rsidRDefault="004B2292" w:rsidP="004B2292">
      <w:pPr>
        <w:pStyle w:val="ListParagraph"/>
        <w:widowControl w:val="0"/>
        <w:numPr>
          <w:ilvl w:val="0"/>
          <w:numId w:val="24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  <w:szCs w:val="18"/>
        </w:rPr>
      </w:pPr>
      <w:r w:rsidRPr="005E4E07">
        <w:rPr>
          <w:color w:val="000D0E"/>
          <w:spacing w:val="-2"/>
          <w:sz w:val="18"/>
          <w:szCs w:val="18"/>
        </w:rPr>
        <w:t>comment</w:t>
      </w:r>
    </w:p>
    <w:p w14:paraId="11445551" w14:textId="77777777" w:rsidR="004B2292" w:rsidRDefault="004B2292" w:rsidP="004B2292">
      <w:pPr>
        <w:pStyle w:val="BodyText"/>
        <w:spacing w:before="62" w:line="450" w:lineRule="atLeast"/>
        <w:ind w:left="142" w:right="3964" w:hanging="142"/>
      </w:pPr>
      <w:r w:rsidRPr="002D108B">
        <w:rPr>
          <w:b/>
          <w:bCs/>
          <w:color w:val="000D0E"/>
          <w:spacing w:val="-6"/>
          <w:sz w:val="20"/>
          <w:szCs w:val="20"/>
        </w:rPr>
        <w:t>Question 8.</w:t>
      </w:r>
      <w:r>
        <w:rPr>
          <w:color w:val="000D0E"/>
          <w:spacing w:val="-6"/>
        </w:rPr>
        <w:t xml:space="preserve"> The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scope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of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a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field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 xml:space="preserve">is: </w:t>
      </w:r>
    </w:p>
    <w:p w14:paraId="0589B462" w14:textId="5B4D01D3" w:rsidR="004B2292" w:rsidRDefault="004B2292" w:rsidP="004B2292">
      <w:pPr>
        <w:pStyle w:val="ListParagraph"/>
        <w:widowControl w:val="0"/>
        <w:numPr>
          <w:ilvl w:val="0"/>
          <w:numId w:val="23"/>
        </w:numPr>
        <w:tabs>
          <w:tab w:val="left" w:pos="905"/>
        </w:tabs>
        <w:autoSpaceDE w:val="0"/>
        <w:autoSpaceDN w:val="0"/>
        <w:spacing w:before="159" w:after="0" w:line="240" w:lineRule="auto"/>
        <w:ind w:hanging="286"/>
        <w:contextualSpacing w:val="0"/>
        <w:rPr>
          <w:sz w:val="18"/>
        </w:rPr>
      </w:pPr>
      <w:r>
        <w:rPr>
          <w:color w:val="000D0E"/>
          <w:w w:val="90"/>
          <w:sz w:val="18"/>
        </w:rPr>
        <w:t>The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whole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4"/>
          <w:w w:val="90"/>
          <w:sz w:val="18"/>
        </w:rPr>
        <w:t>class</w:t>
      </w:r>
    </w:p>
    <w:p w14:paraId="0ED9D0AC" w14:textId="5CC7785B" w:rsidR="004B2292" w:rsidRDefault="004B2292" w:rsidP="004B2292">
      <w:pPr>
        <w:pStyle w:val="ListParagraph"/>
        <w:widowControl w:val="0"/>
        <w:numPr>
          <w:ilvl w:val="0"/>
          <w:numId w:val="23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4"/>
          <w:sz w:val="18"/>
        </w:rPr>
        <w:t>The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block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in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which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it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is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declared</w:t>
      </w:r>
    </w:p>
    <w:p w14:paraId="55270B62" w14:textId="0C846EC6" w:rsidR="004B2292" w:rsidRDefault="004B2292" w:rsidP="004B2292">
      <w:pPr>
        <w:pStyle w:val="ListParagraph"/>
        <w:widowControl w:val="0"/>
        <w:numPr>
          <w:ilvl w:val="0"/>
          <w:numId w:val="23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4"/>
          <w:sz w:val="18"/>
        </w:rPr>
        <w:t>Limited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4"/>
          <w:sz w:val="18"/>
        </w:rPr>
        <w:t>to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4"/>
          <w:sz w:val="18"/>
        </w:rPr>
        <w:t>single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statement</w:t>
      </w:r>
    </w:p>
    <w:p w14:paraId="55EC9195" w14:textId="73BB8DAA" w:rsidR="004B2292" w:rsidRDefault="004B2292" w:rsidP="004B2292">
      <w:pPr>
        <w:pStyle w:val="ListParagraph"/>
        <w:widowControl w:val="0"/>
        <w:numPr>
          <w:ilvl w:val="0"/>
          <w:numId w:val="23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4"/>
          <w:sz w:val="18"/>
        </w:rPr>
        <w:t>Only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inside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its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method</w:t>
      </w:r>
    </w:p>
    <w:p w14:paraId="6F99D8F1" w14:textId="77777777" w:rsidR="004B2292" w:rsidRDefault="004B2292" w:rsidP="004B2292">
      <w:pPr>
        <w:pStyle w:val="BodyText"/>
        <w:rPr>
          <w:sz w:val="20"/>
        </w:rPr>
      </w:pPr>
    </w:p>
    <w:p w14:paraId="7C249141" w14:textId="77777777" w:rsidR="004B2292" w:rsidRPr="009A3244" w:rsidRDefault="004B2292" w:rsidP="004B2292">
      <w:pPr>
        <w:pStyle w:val="BodyText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67319ABD" wp14:editId="6B6124EE">
                <wp:simplePos x="0" y="0"/>
                <wp:positionH relativeFrom="page">
                  <wp:posOffset>1502410</wp:posOffset>
                </wp:positionH>
                <wp:positionV relativeFrom="paragraph">
                  <wp:posOffset>200025</wp:posOffset>
                </wp:positionV>
                <wp:extent cx="498475" cy="198120"/>
                <wp:effectExtent l="0" t="0" r="9525" b="1778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8475" cy="1981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E38538" w14:textId="77777777" w:rsidR="004B2292" w:rsidRDefault="004B2292" w:rsidP="004B2292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+=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5"/>
                                <w:sz w:val="14"/>
                              </w:rPr>
                              <w:t>5;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19ABD" id="Textbox 67" o:spid="_x0000_s1028" type="#_x0000_t202" style="position:absolute;margin-left:118.3pt;margin-top:15.75pt;width:39.25pt;height:15.6pt;z-index:-251602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" fillcolor="#d6aebd [1305]" strokecolor="#8f949d" strokeweight=".19175mm">
                <v:path arrowok="t"/>
                <v:textbox inset="0,0,0,0">
                  <w:txbxContent>
                    <w:p w14:paraId="51E38538" w14:textId="77777777" w:rsidR="004B2292" w:rsidRDefault="004B2292" w:rsidP="004B2292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x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+=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5"/>
                          <w:sz w:val="14"/>
                        </w:rPr>
                        <w:t>5;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D108B">
        <w:rPr>
          <w:b/>
          <w:bCs/>
          <w:color w:val="000D0E"/>
          <w:spacing w:val="-6"/>
          <w:sz w:val="20"/>
          <w:szCs w:val="20"/>
        </w:rPr>
        <w:t xml:space="preserve">Question </w:t>
      </w:r>
      <w:r>
        <w:rPr>
          <w:b/>
          <w:bCs/>
          <w:color w:val="000D0E"/>
          <w:spacing w:val="-6"/>
          <w:sz w:val="20"/>
          <w:szCs w:val="20"/>
        </w:rPr>
        <w:t>9</w:t>
      </w:r>
      <w:r w:rsidRPr="002D108B">
        <w:rPr>
          <w:b/>
          <w:bCs/>
          <w:color w:val="000D0E"/>
          <w:spacing w:val="-6"/>
          <w:sz w:val="20"/>
          <w:szCs w:val="20"/>
        </w:rPr>
        <w:t>.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>What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 xml:space="preserve">does this statement </w:t>
      </w:r>
      <w:r>
        <w:rPr>
          <w:color w:val="000D0E"/>
          <w:spacing w:val="-5"/>
        </w:rPr>
        <w:t>do?</w:t>
      </w:r>
      <w:r>
        <w:rPr>
          <w:color w:val="000D0E"/>
          <w:spacing w:val="-6"/>
        </w:rPr>
        <w:t xml:space="preserve">:  </w:t>
      </w:r>
    </w:p>
    <w:p w14:paraId="21E5669F" w14:textId="7A8D1639" w:rsidR="004B2292" w:rsidRDefault="004B2292" w:rsidP="004B2292">
      <w:pPr>
        <w:pStyle w:val="ListParagraph"/>
        <w:widowControl w:val="0"/>
        <w:numPr>
          <w:ilvl w:val="0"/>
          <w:numId w:val="22"/>
        </w:numPr>
        <w:tabs>
          <w:tab w:val="left" w:pos="905"/>
        </w:tabs>
        <w:autoSpaceDE w:val="0"/>
        <w:autoSpaceDN w:val="0"/>
        <w:spacing w:before="152" w:after="0" w:line="240" w:lineRule="auto"/>
        <w:ind w:hanging="286"/>
        <w:contextualSpacing w:val="0"/>
        <w:rPr>
          <w:sz w:val="18"/>
        </w:rPr>
      </w:pPr>
      <w:r>
        <w:rPr>
          <w:color w:val="000D0E"/>
          <w:spacing w:val="-4"/>
          <w:sz w:val="18"/>
        </w:rPr>
        <w:t>Multiplies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x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by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10"/>
          <w:sz w:val="18"/>
        </w:rPr>
        <w:t>5</w:t>
      </w:r>
    </w:p>
    <w:p w14:paraId="789EACE9" w14:textId="5AC3E519" w:rsidR="004B2292" w:rsidRDefault="004B2292" w:rsidP="004B2292">
      <w:pPr>
        <w:pStyle w:val="ListParagraph"/>
        <w:widowControl w:val="0"/>
        <w:numPr>
          <w:ilvl w:val="0"/>
          <w:numId w:val="22"/>
        </w:numPr>
        <w:tabs>
          <w:tab w:val="left" w:pos="904"/>
        </w:tabs>
        <w:autoSpaceDE w:val="0"/>
        <w:autoSpaceDN w:val="0"/>
        <w:spacing w:before="75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6"/>
          <w:sz w:val="18"/>
        </w:rPr>
        <w:t>Sets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 xml:space="preserve">x to </w:t>
      </w:r>
      <w:r>
        <w:rPr>
          <w:color w:val="000D0E"/>
          <w:spacing w:val="-10"/>
          <w:sz w:val="18"/>
        </w:rPr>
        <w:t>5</w:t>
      </w:r>
    </w:p>
    <w:p w14:paraId="7A5C6DF6" w14:textId="311D87DD" w:rsidR="004B2292" w:rsidRDefault="004B2292" w:rsidP="004B2292">
      <w:pPr>
        <w:pStyle w:val="ListParagraph"/>
        <w:widowControl w:val="0"/>
        <w:numPr>
          <w:ilvl w:val="0"/>
          <w:numId w:val="22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8"/>
          <w:sz w:val="18"/>
        </w:rPr>
        <w:t>Divides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x</w:t>
      </w:r>
      <w:r>
        <w:rPr>
          <w:color w:val="000D0E"/>
          <w:sz w:val="18"/>
        </w:rPr>
        <w:t xml:space="preserve"> </w:t>
      </w:r>
      <w:r>
        <w:rPr>
          <w:color w:val="000D0E"/>
          <w:spacing w:val="-8"/>
          <w:sz w:val="18"/>
        </w:rPr>
        <w:t>by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10"/>
          <w:sz w:val="18"/>
        </w:rPr>
        <w:t>5</w:t>
      </w:r>
    </w:p>
    <w:p w14:paraId="46F37838" w14:textId="1BA208E6" w:rsidR="004B2292" w:rsidRDefault="004B2292" w:rsidP="004B2292">
      <w:pPr>
        <w:pStyle w:val="ListParagraph"/>
        <w:widowControl w:val="0"/>
        <w:numPr>
          <w:ilvl w:val="0"/>
          <w:numId w:val="22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Increases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x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by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10"/>
          <w:w w:val="90"/>
          <w:sz w:val="18"/>
        </w:rPr>
        <w:t>5</w:t>
      </w:r>
    </w:p>
    <w:p w14:paraId="0557CDF2" w14:textId="77777777" w:rsidR="004B2292" w:rsidRDefault="004B2292" w:rsidP="004B2292">
      <w:pPr>
        <w:rPr>
          <w:sz w:val="18"/>
        </w:rPr>
      </w:pPr>
    </w:p>
    <w:p w14:paraId="148468FA" w14:textId="4F522539" w:rsidR="004B2292" w:rsidRDefault="004B2292" w:rsidP="004B2292">
      <w:pPr>
        <w:rPr>
          <w:sz w:val="18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7BB067E7" wp14:editId="47492DB6">
                <wp:simplePos x="0" y="0"/>
                <wp:positionH relativeFrom="page">
                  <wp:posOffset>1626787</wp:posOffset>
                </wp:positionH>
                <wp:positionV relativeFrom="paragraph">
                  <wp:posOffset>222960</wp:posOffset>
                </wp:positionV>
                <wp:extent cx="370840" cy="159385"/>
                <wp:effectExtent l="0" t="0" r="10160" b="18415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840" cy="1593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B45CAE" w14:textId="77777777" w:rsidR="004B2292" w:rsidRDefault="004B2292" w:rsidP="004B2292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067E7" id="Textbox 75" o:spid="_x0000_s1029" type="#_x0000_t202" style="position:absolute;margin-left:128.1pt;margin-top:17.55pt;width:29.2pt;height:12.55pt;z-index:-251584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" fillcolor="#d6aebd [1305]" strokecolor="#8f949d" strokeweight=".19175mm">
                <v:path arrowok="t"/>
                <v:textbox inset="0,0,0,0">
                  <w:txbxContent>
                    <w:p w14:paraId="17B45CAE" w14:textId="77777777" w:rsidR="004B2292" w:rsidRDefault="004B2292" w:rsidP="004B2292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a</w:t>
                      </w:r>
                      <w:r>
                        <w:rPr>
                          <w:rFonts w:ascii="Menlo"/>
                          <w:color w:val="1C2025"/>
                          <w:spacing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/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E4E07">
        <w:rPr>
          <w:b/>
          <w:bCs/>
          <w:color w:val="000D0E"/>
          <w:sz w:val="20"/>
          <w:szCs w:val="20"/>
        </w:rPr>
        <w:t>Question 10.</w:t>
      </w:r>
      <w:r w:rsidRPr="005E4E07">
        <w:rPr>
          <w:color w:val="000D0E"/>
          <w:sz w:val="20"/>
          <w:szCs w:val="20"/>
        </w:rPr>
        <w:t xml:space="preserve"> </w:t>
      </w:r>
      <w:r>
        <w:rPr>
          <w:color w:val="000D0E"/>
          <w:sz w:val="18"/>
        </w:rPr>
        <w:t>Given</w:t>
      </w:r>
      <w:r>
        <w:rPr>
          <w:color w:val="000D0E"/>
          <w:spacing w:val="-13"/>
          <w:sz w:val="18"/>
        </w:rPr>
        <w:t xml:space="preserve"> </w:t>
      </w:r>
      <w:r w:rsidRPr="00BD46FB">
        <w:rPr>
          <w:rFonts w:ascii="Menlo"/>
          <w:color w:val="000000" w:themeColor="text1"/>
          <w:sz w:val="14"/>
        </w:rPr>
        <w:t>int</w:t>
      </w:r>
      <w:r w:rsidRPr="00BD46FB">
        <w:rPr>
          <w:rFonts w:ascii="Menlo"/>
          <w:color w:val="000000" w:themeColor="text1"/>
          <w:spacing w:val="-20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a</w:t>
      </w:r>
      <w:r w:rsidRPr="00BD46FB">
        <w:rPr>
          <w:rFonts w:ascii="Menlo"/>
          <w:b/>
          <w:bCs/>
          <w:color w:val="000000" w:themeColor="text1"/>
          <w:spacing w:val="-12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=</w:t>
      </w:r>
      <w:r w:rsidRPr="00BD46FB">
        <w:rPr>
          <w:rFonts w:ascii="Menlo"/>
          <w:b/>
          <w:bCs/>
          <w:color w:val="000000" w:themeColor="text1"/>
          <w:spacing w:val="-1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7,</w:t>
      </w:r>
      <w:r w:rsidRPr="00BD46FB">
        <w:rPr>
          <w:rFonts w:ascii="Menlo"/>
          <w:b/>
          <w:bCs/>
          <w:color w:val="000000" w:themeColor="text1"/>
          <w:spacing w:val="-1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b</w:t>
      </w:r>
      <w:r w:rsidRPr="00BD46FB">
        <w:rPr>
          <w:rFonts w:ascii="Menlo"/>
          <w:b/>
          <w:bCs/>
          <w:color w:val="000000" w:themeColor="text1"/>
          <w:spacing w:val="-1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=</w:t>
      </w:r>
      <w:r w:rsidRPr="00BD46FB">
        <w:rPr>
          <w:rFonts w:ascii="Menlo"/>
          <w:b/>
          <w:bCs/>
          <w:color w:val="000000" w:themeColor="text1"/>
          <w:spacing w:val="-1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2;</w:t>
      </w:r>
      <w:r w:rsidRPr="00BD46FB">
        <w:rPr>
          <w:rFonts w:ascii="Menlo"/>
          <w:color w:val="000000" w:themeColor="text1"/>
          <w:spacing w:val="-42"/>
          <w:sz w:val="14"/>
        </w:rPr>
        <w:t xml:space="preserve"> </w:t>
      </w:r>
      <w:r>
        <w:rPr>
          <w:color w:val="000D0E"/>
          <w:sz w:val="18"/>
        </w:rPr>
        <w:t>what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z w:val="18"/>
        </w:rPr>
        <w:t>is</w:t>
      </w:r>
      <w:r>
        <w:rPr>
          <w:color w:val="000D0E"/>
          <w:spacing w:val="-12"/>
          <w:sz w:val="18"/>
        </w:rPr>
        <w:t xml:space="preserve"> </w:t>
      </w:r>
      <w:r>
        <w:rPr>
          <w:color w:val="000D0E"/>
          <w:sz w:val="18"/>
        </w:rPr>
        <w:t>the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z w:val="18"/>
        </w:rPr>
        <w:t>value</w:t>
      </w:r>
      <w:r>
        <w:rPr>
          <w:color w:val="000D0E"/>
          <w:spacing w:val="-12"/>
          <w:sz w:val="18"/>
        </w:rPr>
        <w:t xml:space="preserve"> </w:t>
      </w:r>
      <w:r>
        <w:rPr>
          <w:color w:val="000D0E"/>
          <w:spacing w:val="-5"/>
          <w:sz w:val="18"/>
        </w:rPr>
        <w:t xml:space="preserve">of:  </w:t>
      </w:r>
    </w:p>
    <w:p w14:paraId="36BBEACE" w14:textId="24684600" w:rsidR="004B2292" w:rsidRPr="005E4E07" w:rsidRDefault="004B2292" w:rsidP="004B2292">
      <w:pPr>
        <w:pStyle w:val="BodyText"/>
        <w:spacing w:before="9"/>
        <w:rPr>
          <w:sz w:val="6"/>
        </w:rPr>
      </w:pPr>
    </w:p>
    <w:p w14:paraId="622BAC36" w14:textId="5B5911CF" w:rsidR="004B2292" w:rsidRDefault="004B2292" w:rsidP="004B2292">
      <w:pPr>
        <w:pStyle w:val="ListParagraph"/>
        <w:widowControl w:val="0"/>
        <w:numPr>
          <w:ilvl w:val="0"/>
          <w:numId w:val="21"/>
        </w:numPr>
        <w:tabs>
          <w:tab w:val="left" w:pos="905"/>
        </w:tabs>
        <w:autoSpaceDE w:val="0"/>
        <w:autoSpaceDN w:val="0"/>
        <w:spacing w:before="152" w:after="0" w:line="240" w:lineRule="auto"/>
        <w:ind w:hanging="286"/>
        <w:contextualSpacing w:val="0"/>
        <w:rPr>
          <w:sz w:val="18"/>
        </w:rPr>
      </w:pPr>
      <w:r>
        <w:rPr>
          <w:color w:val="000D0E"/>
          <w:spacing w:val="-10"/>
          <w:sz w:val="18"/>
        </w:rPr>
        <w:t>4</w:t>
      </w:r>
    </w:p>
    <w:p w14:paraId="407A897B" w14:textId="74E5047D" w:rsidR="004B2292" w:rsidRDefault="004B2292" w:rsidP="004B2292">
      <w:pPr>
        <w:pStyle w:val="ListParagraph"/>
        <w:widowControl w:val="0"/>
        <w:numPr>
          <w:ilvl w:val="0"/>
          <w:numId w:val="21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2"/>
          <w:sz w:val="18"/>
        </w:rPr>
        <w:t>Error</w:t>
      </w:r>
    </w:p>
    <w:p w14:paraId="37F902CF" w14:textId="1CD63882" w:rsidR="004B2292" w:rsidRDefault="004B2292" w:rsidP="004B2292">
      <w:pPr>
        <w:pStyle w:val="BodyText"/>
        <w:spacing w:before="76"/>
        <w:ind w:left="385"/>
      </w:pP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000D0E"/>
          <w:w w:val="95"/>
        </w:rPr>
        <w:t>c.</w:t>
      </w:r>
      <w:r>
        <w:rPr>
          <w:color w:val="000D0E"/>
          <w:spacing w:val="80"/>
          <w:w w:val="150"/>
        </w:rPr>
        <w:t xml:space="preserve"> </w:t>
      </w:r>
      <w:r>
        <w:rPr>
          <w:color w:val="000D0E"/>
          <w:w w:val="95"/>
        </w:rPr>
        <w:t>3.5</w:t>
      </w:r>
    </w:p>
    <w:p w14:paraId="66ED91D8" w14:textId="08D2B18E" w:rsidR="004B2292" w:rsidRDefault="004B2292" w:rsidP="004B2292">
      <w:pPr>
        <w:pStyle w:val="BodyText"/>
        <w:spacing w:before="86"/>
        <w:ind w:left="619"/>
        <w:rPr>
          <w:sz w:val="20"/>
        </w:rPr>
      </w:pPr>
      <w:r>
        <w:rPr>
          <w:color w:val="000D0E"/>
        </w:rPr>
        <w:t>d</w:t>
      </w:r>
      <w:r>
        <w:rPr>
          <w:color w:val="000D0E"/>
          <w:spacing w:val="58"/>
          <w:w w:val="150"/>
        </w:rPr>
        <w:t xml:space="preserve">. </w:t>
      </w:r>
      <w:r w:rsidRPr="005E4E07">
        <w:rPr>
          <w:color w:val="000D0E"/>
          <w:w w:val="95"/>
        </w:rPr>
        <w:t>3</w:t>
      </w:r>
      <w:r>
        <w:rPr>
          <w:color w:val="000D0E"/>
          <w:w w:val="95"/>
        </w:rPr>
        <w:t xml:space="preserve">.    </w:t>
      </w:r>
    </w:p>
    <w:p w14:paraId="4300F2B8" w14:textId="209B9E76" w:rsidR="004B2292" w:rsidRDefault="004B2292">
      <w:pPr>
        <w:rPr>
          <w:rFonts w:ascii="Arial" w:eastAsia="Arial" w:hAnsi="Arial" w:cs="Arial"/>
          <w:color w:val="auto"/>
          <w:sz w:val="16"/>
          <w:szCs w:val="18"/>
          <w:lang w:eastAsia="en-US"/>
        </w:rPr>
      </w:pPr>
      <w:r>
        <w:rPr>
          <w:sz w:val="16"/>
        </w:rPr>
        <w:br w:type="page"/>
      </w:r>
    </w:p>
    <w:p w14:paraId="0D1AC5B9" w14:textId="77777777" w:rsidR="004B2292" w:rsidRDefault="004B2292" w:rsidP="004B2292">
      <w:pPr>
        <w:pStyle w:val="BodyText"/>
        <w:spacing w:before="121"/>
        <w:rPr>
          <w:sz w:val="16"/>
        </w:rPr>
      </w:pPr>
    </w:p>
    <w:p w14:paraId="166C6239" w14:textId="77777777" w:rsidR="004B2292" w:rsidRDefault="004B2292" w:rsidP="004B2292">
      <w:pPr>
        <w:pStyle w:val="BodyText"/>
      </w:pPr>
      <w:r w:rsidRPr="005E4E07">
        <w:rPr>
          <w:b/>
          <w:bCs/>
          <w:color w:val="000D0E"/>
          <w:spacing w:val="-4"/>
          <w:sz w:val="20"/>
          <w:szCs w:val="20"/>
        </w:rPr>
        <w:t>Question 11</w:t>
      </w:r>
      <w:r w:rsidRPr="005E4E07">
        <w:rPr>
          <w:b/>
          <w:bCs/>
          <w:color w:val="000D0E"/>
          <w:spacing w:val="-4"/>
        </w:rPr>
        <w:t>.</w:t>
      </w:r>
      <w:r>
        <w:rPr>
          <w:color w:val="000D0E"/>
          <w:spacing w:val="-4"/>
        </w:rPr>
        <w:t xml:space="preserve"> What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the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final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value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of</w:t>
      </w:r>
      <w:r>
        <w:rPr>
          <w:color w:val="000D0E"/>
          <w:spacing w:val="-7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x</w:t>
      </w:r>
      <w:r w:rsidRPr="00BD46FB">
        <w:rPr>
          <w:rFonts w:ascii="Menlo"/>
          <w:b/>
          <w:bCs/>
          <w:color w:val="000000" w:themeColor="text1"/>
          <w:spacing w:val="-42"/>
          <w:sz w:val="14"/>
        </w:rPr>
        <w:t xml:space="preserve"> </w:t>
      </w:r>
      <w:r>
        <w:rPr>
          <w:color w:val="000D0E"/>
          <w:spacing w:val="-4"/>
        </w:rPr>
        <w:t>after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this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executes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4"/>
        </w:rPr>
        <w:t>(assume</w:t>
      </w:r>
      <w:r>
        <w:rPr>
          <w:color w:val="000D0E"/>
          <w:spacing w:val="-8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int</w:t>
      </w:r>
      <w:r w:rsidRPr="00BD46FB">
        <w:rPr>
          <w:rFonts w:ascii="Menlo"/>
          <w:b/>
          <w:bCs/>
          <w:color w:val="000000" w:themeColor="text1"/>
          <w:spacing w:val="-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x</w:t>
      </w:r>
      <w:r w:rsidRPr="00BD46FB">
        <w:rPr>
          <w:rFonts w:ascii="Menlo"/>
          <w:b/>
          <w:bCs/>
          <w:color w:val="000000" w:themeColor="text1"/>
          <w:spacing w:val="-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=</w:t>
      </w:r>
      <w:r w:rsidRPr="00BD46FB">
        <w:rPr>
          <w:rFonts w:ascii="Menlo"/>
          <w:b/>
          <w:bCs/>
          <w:color w:val="000000" w:themeColor="text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4;</w:t>
      </w:r>
      <w:r>
        <w:rPr>
          <w:color w:val="000D0E"/>
          <w:spacing w:val="-4"/>
        </w:rPr>
        <w:t>)?</w:t>
      </w:r>
    </w:p>
    <w:p w14:paraId="5700F554" w14:textId="77777777" w:rsidR="004B2292" w:rsidRPr="005E4E07" w:rsidRDefault="004B2292" w:rsidP="004B2292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0B3258F1" wp14:editId="258ACB93">
                <wp:simplePos x="0" y="0"/>
                <wp:positionH relativeFrom="page">
                  <wp:posOffset>1579409</wp:posOffset>
                </wp:positionH>
                <wp:positionV relativeFrom="paragraph">
                  <wp:posOffset>71711</wp:posOffset>
                </wp:positionV>
                <wp:extent cx="1099820" cy="276225"/>
                <wp:effectExtent l="0" t="0" r="17780" b="15875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9820" cy="276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5C6B3E" w14:textId="77777777" w:rsidR="004B2292" w:rsidRDefault="004B2292" w:rsidP="004B2292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-=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6;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7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//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line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  <w:p w14:paraId="428AFC2B" w14:textId="77777777" w:rsidR="004B2292" w:rsidRDefault="004B2292" w:rsidP="004B2292">
                            <w:pPr>
                              <w:spacing w:before="54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+=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3;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7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//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line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258F1" id="Textbox 83" o:spid="_x0000_s1030" type="#_x0000_t202" style="position:absolute;margin-left:124.35pt;margin-top:5.65pt;width:86.6pt;height:21.75pt;z-index:-2516019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" fillcolor="#d6aebd [1305]" strokecolor="#8f949d" strokeweight=".19175mm">
                <v:path arrowok="t"/>
                <v:textbox inset="0,0,0,0">
                  <w:txbxContent>
                    <w:p w14:paraId="265C6B3E" w14:textId="77777777" w:rsidR="004B2292" w:rsidRDefault="004B2292" w:rsidP="004B2292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x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-=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6;</w:t>
                      </w:r>
                      <w:r>
                        <w:rPr>
                          <w:rFonts w:ascii="Menlo"/>
                          <w:color w:val="1C2025"/>
                          <w:spacing w:val="47"/>
                          <w:w w:val="150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//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line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1</w:t>
                      </w:r>
                    </w:p>
                    <w:p w14:paraId="428AFC2B" w14:textId="77777777" w:rsidR="004B2292" w:rsidRDefault="004B2292" w:rsidP="004B2292">
                      <w:pPr>
                        <w:spacing w:before="54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x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+=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3;</w:t>
                      </w:r>
                      <w:r>
                        <w:rPr>
                          <w:rFonts w:ascii="Menlo"/>
                          <w:color w:val="1C2025"/>
                          <w:spacing w:val="47"/>
                          <w:w w:val="150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//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line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D08270" w14:textId="0E1B6E00" w:rsidR="004B2292" w:rsidRDefault="004B2292" w:rsidP="004B2292">
      <w:pPr>
        <w:pStyle w:val="ListParagraph"/>
        <w:widowControl w:val="0"/>
        <w:numPr>
          <w:ilvl w:val="0"/>
          <w:numId w:val="20"/>
        </w:numPr>
        <w:tabs>
          <w:tab w:val="left" w:pos="905"/>
        </w:tabs>
        <w:autoSpaceDE w:val="0"/>
        <w:autoSpaceDN w:val="0"/>
        <w:spacing w:before="151" w:after="0" w:line="240" w:lineRule="auto"/>
        <w:ind w:hanging="286"/>
        <w:contextualSpacing w:val="0"/>
        <w:rPr>
          <w:sz w:val="18"/>
        </w:rPr>
      </w:pPr>
      <w:r>
        <w:rPr>
          <w:color w:val="000D0E"/>
          <w:w w:val="125"/>
          <w:sz w:val="18"/>
        </w:rPr>
        <w:t>-</w:t>
      </w:r>
      <w:r>
        <w:rPr>
          <w:color w:val="000D0E"/>
          <w:spacing w:val="-10"/>
          <w:w w:val="110"/>
          <w:sz w:val="18"/>
        </w:rPr>
        <w:t>2</w:t>
      </w:r>
    </w:p>
    <w:p w14:paraId="0C28E43F" w14:textId="20E3A583" w:rsidR="004B2292" w:rsidRDefault="004B2292" w:rsidP="004B2292">
      <w:pPr>
        <w:pStyle w:val="ListParagraph"/>
        <w:widowControl w:val="0"/>
        <w:numPr>
          <w:ilvl w:val="0"/>
          <w:numId w:val="20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125"/>
          <w:sz w:val="18"/>
        </w:rPr>
        <w:t>-</w:t>
      </w:r>
      <w:r>
        <w:rPr>
          <w:color w:val="000D0E"/>
          <w:spacing w:val="-10"/>
          <w:w w:val="115"/>
          <w:sz w:val="18"/>
        </w:rPr>
        <w:t>3</w:t>
      </w:r>
    </w:p>
    <w:p w14:paraId="17C90B66" w14:textId="1EBFF211" w:rsidR="004B2292" w:rsidRDefault="004B2292" w:rsidP="004B2292">
      <w:pPr>
        <w:pStyle w:val="ListParagraph"/>
        <w:widowControl w:val="0"/>
        <w:numPr>
          <w:ilvl w:val="0"/>
          <w:numId w:val="20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10"/>
          <w:w w:val="60"/>
          <w:sz w:val="18"/>
        </w:rPr>
        <w:t>1</w:t>
      </w:r>
    </w:p>
    <w:p w14:paraId="16C6F89C" w14:textId="61429C78" w:rsidR="004B2292" w:rsidRPr="005E4E07" w:rsidRDefault="004B2292" w:rsidP="004B2292">
      <w:pPr>
        <w:pStyle w:val="ListParagraph"/>
        <w:widowControl w:val="0"/>
        <w:numPr>
          <w:ilvl w:val="0"/>
          <w:numId w:val="20"/>
        </w:numPr>
        <w:tabs>
          <w:tab w:val="left" w:pos="904"/>
        </w:tabs>
        <w:autoSpaceDE w:val="0"/>
        <w:autoSpaceDN w:val="0"/>
        <w:spacing w:before="75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10"/>
          <w:w w:val="95"/>
          <w:sz w:val="18"/>
        </w:rPr>
        <w:t>7</w:t>
      </w:r>
    </w:p>
    <w:p w14:paraId="6A3C471F" w14:textId="77777777" w:rsidR="004B2292" w:rsidRDefault="004B2292" w:rsidP="004B2292">
      <w:pPr>
        <w:pStyle w:val="BodyText"/>
        <w:spacing w:before="121"/>
        <w:rPr>
          <w:sz w:val="16"/>
        </w:rPr>
      </w:pPr>
    </w:p>
    <w:p w14:paraId="258150EC" w14:textId="77777777" w:rsidR="004B2292" w:rsidRDefault="004B2292" w:rsidP="004B2292">
      <w:pPr>
        <w:pStyle w:val="BodyText"/>
      </w:pPr>
      <w:r w:rsidRPr="00B9159B">
        <w:rPr>
          <w:b/>
          <w:bCs/>
          <w:color w:val="000D0E"/>
          <w:spacing w:val="-4"/>
          <w:sz w:val="20"/>
          <w:szCs w:val="20"/>
        </w:rPr>
        <w:t>Question 12.</w:t>
      </w:r>
      <w:r>
        <w:rPr>
          <w:color w:val="000D0E"/>
          <w:spacing w:val="-4"/>
        </w:rPr>
        <w:t xml:space="preserve">  What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>wrong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4"/>
        </w:rPr>
        <w:t>with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>this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>code?</w:t>
      </w:r>
    </w:p>
    <w:p w14:paraId="6D0A2D59" w14:textId="77777777" w:rsidR="004B2292" w:rsidRDefault="004B2292" w:rsidP="004B2292">
      <w:pPr>
        <w:pStyle w:val="BodyText"/>
        <w:spacing w:before="9"/>
        <w:rPr>
          <w:color w:val="000D0E"/>
          <w:spacing w:val="-6"/>
        </w:rPr>
      </w:pPr>
    </w:p>
    <w:p w14:paraId="3A7A9157" w14:textId="31D12051" w:rsidR="004B2292" w:rsidRDefault="004B2292" w:rsidP="004B2292">
      <w:pPr>
        <w:pStyle w:val="BodyText"/>
        <w:spacing w:before="9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2BA08480" wp14:editId="4807E2B7">
                <wp:simplePos x="0" y="0"/>
                <wp:positionH relativeFrom="page">
                  <wp:posOffset>1298056</wp:posOffset>
                </wp:positionH>
                <wp:positionV relativeFrom="paragraph">
                  <wp:posOffset>36564</wp:posOffset>
                </wp:positionV>
                <wp:extent cx="1860550" cy="407670"/>
                <wp:effectExtent l="0" t="0" r="19050" b="1143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550" cy="4076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712464" w14:textId="77777777" w:rsidR="004B2292" w:rsidRDefault="004B2292" w:rsidP="004B2292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(x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5)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 w14:paraId="228DE0F4" w14:textId="77777777" w:rsidR="004B2292" w:rsidRDefault="004B2292" w:rsidP="004B2292">
                            <w:pPr>
                              <w:spacing w:before="44"/>
                              <w:ind w:left="34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pacing w:val="-2"/>
                                <w:sz w:val="14"/>
                              </w:rPr>
                              <w:t>System.out.println("Five");</w:t>
                            </w:r>
                          </w:p>
                          <w:p w14:paraId="37FBB533" w14:textId="77777777" w:rsidR="004B2292" w:rsidRDefault="004B2292" w:rsidP="004B2292">
                            <w:pPr>
                              <w:spacing w:before="54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A08480" id="Textbox 91" o:spid="_x0000_s1031" type="#_x0000_t202" style="position:absolute;margin-left:102.2pt;margin-top:2.9pt;width:146.5pt;height:32.1pt;z-index:-251600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" fillcolor="#d6aebd [1305]" strokecolor="#8f949d" strokeweight=".19175mm">
                <v:path arrowok="t"/>
                <v:textbox inset="0,0,0,0">
                  <w:txbxContent>
                    <w:p w14:paraId="2F712464" w14:textId="77777777" w:rsidR="004B2292" w:rsidRDefault="004B2292" w:rsidP="004B2292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if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(x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=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5)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{</w:t>
                      </w:r>
                    </w:p>
                    <w:p w14:paraId="228DE0F4" w14:textId="77777777" w:rsidR="004B2292" w:rsidRDefault="004B2292" w:rsidP="004B2292">
                      <w:pPr>
                        <w:spacing w:before="44"/>
                        <w:ind w:left="34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pacing w:val="-2"/>
                          <w:sz w:val="14"/>
                        </w:rPr>
                        <w:t>System.out.println("Five");</w:t>
                      </w:r>
                    </w:p>
                    <w:p w14:paraId="37FBB533" w14:textId="77777777" w:rsidR="004B2292" w:rsidRDefault="004B2292" w:rsidP="004B2292">
                      <w:pPr>
                        <w:spacing w:before="54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0D0E"/>
          <w:spacing w:val="-6"/>
        </w:rPr>
        <w:t xml:space="preserve"> </w:t>
      </w:r>
    </w:p>
    <w:p w14:paraId="0B268090" w14:textId="12013C52" w:rsidR="004B2292" w:rsidRDefault="004B2292" w:rsidP="004B2292">
      <w:pPr>
        <w:pStyle w:val="BodyText"/>
        <w:numPr>
          <w:ilvl w:val="0"/>
          <w:numId w:val="19"/>
        </w:numPr>
        <w:spacing w:before="9"/>
      </w:pPr>
      <w:r>
        <w:rPr>
          <w:color w:val="000D0E"/>
          <w:spacing w:val="-6"/>
        </w:rPr>
        <w:t>Nothing is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6"/>
        </w:rPr>
        <w:t>wrong</w:t>
      </w:r>
    </w:p>
    <w:p w14:paraId="5F1ED280" w14:textId="50957C10" w:rsidR="004B2292" w:rsidRDefault="004B2292" w:rsidP="004B2292">
      <w:pPr>
        <w:pStyle w:val="ListParagraph"/>
        <w:widowControl w:val="0"/>
        <w:numPr>
          <w:ilvl w:val="0"/>
          <w:numId w:val="19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6"/>
          <w:sz w:val="18"/>
        </w:rPr>
        <w:t>Missing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6"/>
          <w:sz w:val="18"/>
        </w:rPr>
        <w:t>semicolon</w:t>
      </w:r>
      <w:r>
        <w:rPr>
          <w:color w:val="000D0E"/>
          <w:sz w:val="18"/>
        </w:rPr>
        <w:t xml:space="preserve"> </w:t>
      </w:r>
      <w:r>
        <w:rPr>
          <w:color w:val="000D0E"/>
          <w:spacing w:val="-6"/>
          <w:sz w:val="18"/>
        </w:rPr>
        <w:t>after</w:t>
      </w:r>
      <w:r>
        <w:rPr>
          <w:color w:val="000D0E"/>
          <w:sz w:val="18"/>
        </w:rPr>
        <w:t xml:space="preserve"> </w:t>
      </w:r>
      <w:r>
        <w:rPr>
          <w:color w:val="000D0E"/>
          <w:spacing w:val="-6"/>
          <w:sz w:val="18"/>
        </w:rPr>
        <w:t>if</w:t>
      </w:r>
    </w:p>
    <w:p w14:paraId="3C7E6F90" w14:textId="4D7350A6" w:rsidR="004B2292" w:rsidRDefault="004B2292" w:rsidP="004B2292">
      <w:pPr>
        <w:pStyle w:val="ListParagraph"/>
        <w:widowControl w:val="0"/>
        <w:numPr>
          <w:ilvl w:val="0"/>
          <w:numId w:val="19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Should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use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===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in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4"/>
          <w:w w:val="90"/>
          <w:sz w:val="18"/>
        </w:rPr>
        <w:t>Java</w:t>
      </w:r>
    </w:p>
    <w:p w14:paraId="598AB2D7" w14:textId="4D57B6F6" w:rsidR="004B2292" w:rsidRPr="00B9159B" w:rsidRDefault="004B2292" w:rsidP="004B2292">
      <w:pPr>
        <w:pStyle w:val="ListParagraph"/>
        <w:widowControl w:val="0"/>
        <w:numPr>
          <w:ilvl w:val="0"/>
          <w:numId w:val="19"/>
        </w:numPr>
        <w:tabs>
          <w:tab w:val="left" w:pos="904"/>
        </w:tabs>
        <w:autoSpaceDE w:val="0"/>
        <w:autoSpaceDN w:val="0"/>
        <w:spacing w:before="75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Uses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=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instead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of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5"/>
          <w:w w:val="90"/>
          <w:sz w:val="18"/>
        </w:rPr>
        <w:t>==</w:t>
      </w:r>
    </w:p>
    <w:p w14:paraId="38FBBF8B" w14:textId="77777777" w:rsidR="004B2292" w:rsidRDefault="004B2292" w:rsidP="004B2292">
      <w:pPr>
        <w:pStyle w:val="BodyText"/>
        <w:spacing w:before="104"/>
        <w:rPr>
          <w:sz w:val="16"/>
        </w:rPr>
      </w:pPr>
    </w:p>
    <w:p w14:paraId="2CEFFE61" w14:textId="77777777" w:rsidR="004B2292" w:rsidRDefault="004B2292" w:rsidP="004B2292">
      <w:pPr>
        <w:pStyle w:val="BodyText"/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7281C136" wp14:editId="76DE3617">
                <wp:simplePos x="0" y="0"/>
                <wp:positionH relativeFrom="page">
                  <wp:posOffset>1342816</wp:posOffset>
                </wp:positionH>
                <wp:positionV relativeFrom="paragraph">
                  <wp:posOffset>200247</wp:posOffset>
                </wp:positionV>
                <wp:extent cx="1675130" cy="189865"/>
                <wp:effectExtent l="0" t="0" r="13970" b="13335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5130" cy="18986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AADD80" w14:textId="77777777" w:rsidR="004B2292" w:rsidRDefault="004B2292" w:rsidP="004B2292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(mark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&gt;=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0)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&amp;&amp;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(mark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&lt;=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4"/>
                                <w:sz w:val="14"/>
                              </w:rPr>
                              <w:t>100)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1C136" id="Textbox 99" o:spid="_x0000_s1032" type="#_x0000_t202" style="position:absolute;margin-left:105.75pt;margin-top:15.75pt;width:131.9pt;height:14.95pt;z-index:-251599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" fillcolor="#d6aebd [1305]" strokecolor="#8f949d" strokeweight=".19175mm">
                <v:path arrowok="t"/>
                <v:textbox inset="0,0,0,0">
                  <w:txbxContent>
                    <w:p w14:paraId="51AADD80" w14:textId="77777777" w:rsidR="004B2292" w:rsidRDefault="004B2292" w:rsidP="004B2292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(mark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&gt;=</w:t>
                      </w:r>
                      <w:r>
                        <w:rPr>
                          <w:rFonts w:ascii="Menlo"/>
                          <w:color w:val="1C2025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0)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&amp;&amp;</w:t>
                      </w:r>
                      <w:r>
                        <w:rPr>
                          <w:rFonts w:ascii="Menlo"/>
                          <w:color w:val="1C2025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(mark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&lt;=</w:t>
                      </w:r>
                      <w:r>
                        <w:rPr>
                          <w:rFonts w:ascii="Menlo"/>
                          <w:color w:val="1C2025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4"/>
                          <w:sz w:val="14"/>
                        </w:rPr>
                        <w:t>100)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9159B">
        <w:rPr>
          <w:b/>
          <w:bCs/>
          <w:color w:val="000D0E"/>
          <w:spacing w:val="-4"/>
          <w:sz w:val="20"/>
          <w:szCs w:val="20"/>
        </w:rPr>
        <w:t>Question 13.</w:t>
      </w:r>
      <w:r>
        <w:rPr>
          <w:color w:val="000D0E"/>
          <w:spacing w:val="-4"/>
        </w:rPr>
        <w:t xml:space="preserve">  For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 xml:space="preserve">input </w:t>
      </w:r>
      <w:r w:rsidRPr="00BD46FB">
        <w:rPr>
          <w:rFonts w:ascii="Menlo"/>
          <w:color w:val="000000" w:themeColor="text1"/>
          <w:spacing w:val="-4"/>
          <w:sz w:val="14"/>
        </w:rPr>
        <w:t>mark</w:t>
      </w:r>
      <w:r>
        <w:rPr>
          <w:color w:val="000D0E"/>
          <w:spacing w:val="-4"/>
        </w:rPr>
        <w:t>,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>when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>this condition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>true?</w:t>
      </w:r>
    </w:p>
    <w:p w14:paraId="0DFEA2A3" w14:textId="4158E0D5" w:rsidR="004B2292" w:rsidRDefault="004B2292" w:rsidP="004B2292">
      <w:pPr>
        <w:pStyle w:val="ListParagraph"/>
        <w:widowControl w:val="0"/>
        <w:numPr>
          <w:ilvl w:val="0"/>
          <w:numId w:val="18"/>
        </w:numPr>
        <w:tabs>
          <w:tab w:val="left" w:pos="905"/>
        </w:tabs>
        <w:autoSpaceDE w:val="0"/>
        <w:autoSpaceDN w:val="0"/>
        <w:spacing w:before="152" w:after="0" w:line="240" w:lineRule="auto"/>
        <w:ind w:hanging="286"/>
        <w:contextualSpacing w:val="0"/>
        <w:rPr>
          <w:sz w:val="18"/>
        </w:rPr>
      </w:pPr>
      <w:r>
        <w:rPr>
          <w:color w:val="000D0E"/>
          <w:spacing w:val="-8"/>
          <w:sz w:val="18"/>
        </w:rPr>
        <w:t>When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8"/>
          <w:sz w:val="18"/>
        </w:rPr>
        <w:t>mark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is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between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0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and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100</w:t>
      </w:r>
      <w:r>
        <w:rPr>
          <w:color w:val="000D0E"/>
          <w:sz w:val="18"/>
        </w:rPr>
        <w:t xml:space="preserve"> </w:t>
      </w:r>
      <w:r>
        <w:rPr>
          <w:color w:val="000D0E"/>
          <w:spacing w:val="-8"/>
          <w:sz w:val="18"/>
        </w:rPr>
        <w:t>inclusive</w:t>
      </w:r>
    </w:p>
    <w:p w14:paraId="7CB2010E" w14:textId="0A9A67AB" w:rsidR="004B2292" w:rsidRDefault="004B2292" w:rsidP="004B2292">
      <w:pPr>
        <w:pStyle w:val="ListParagraph"/>
        <w:widowControl w:val="0"/>
        <w:numPr>
          <w:ilvl w:val="0"/>
          <w:numId w:val="18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When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mark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is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negative</w:t>
      </w:r>
    </w:p>
    <w:p w14:paraId="53DF7EFB" w14:textId="78E40497" w:rsidR="004B2292" w:rsidRDefault="004B2292" w:rsidP="004B2292">
      <w:pPr>
        <w:pStyle w:val="ListParagraph"/>
        <w:widowControl w:val="0"/>
        <w:numPr>
          <w:ilvl w:val="0"/>
          <w:numId w:val="18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2"/>
          <w:sz w:val="18"/>
        </w:rPr>
        <w:t>Always</w:t>
      </w:r>
    </w:p>
    <w:p w14:paraId="401737A1" w14:textId="5473E164" w:rsidR="004B2292" w:rsidRDefault="004B2292" w:rsidP="004B2292">
      <w:pPr>
        <w:pStyle w:val="ListParagraph"/>
        <w:widowControl w:val="0"/>
        <w:numPr>
          <w:ilvl w:val="0"/>
          <w:numId w:val="18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4"/>
          <w:sz w:val="18"/>
        </w:rPr>
        <w:t>Only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when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mark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strictly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between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0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and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5"/>
          <w:sz w:val="18"/>
        </w:rPr>
        <w:t>100</w:t>
      </w:r>
    </w:p>
    <w:p w14:paraId="55BDEA29" w14:textId="77777777" w:rsidR="004B2292" w:rsidRDefault="004B2292" w:rsidP="004B2292">
      <w:pPr>
        <w:pStyle w:val="BodyText"/>
        <w:spacing w:before="5"/>
        <w:rPr>
          <w:sz w:val="20"/>
        </w:rPr>
      </w:pPr>
    </w:p>
    <w:p w14:paraId="71CD1C74" w14:textId="77777777" w:rsidR="004B2292" w:rsidRDefault="004B2292" w:rsidP="004B2292">
      <w:pPr>
        <w:pStyle w:val="BodyText"/>
        <w:spacing w:before="62" w:line="450" w:lineRule="atLeast"/>
        <w:ind w:right="2830"/>
      </w:pPr>
      <w:r w:rsidRPr="00B9159B">
        <w:rPr>
          <w:b/>
          <w:bCs/>
          <w:color w:val="000D0E"/>
          <w:spacing w:val="-6"/>
          <w:sz w:val="20"/>
          <w:szCs w:val="20"/>
        </w:rPr>
        <w:t>Question 14.</w:t>
      </w:r>
      <w:r>
        <w:rPr>
          <w:color w:val="000D0E"/>
          <w:spacing w:val="-8"/>
        </w:rPr>
        <w:t xml:space="preserve">    Which</w:t>
      </w:r>
      <w:r>
        <w:rPr>
          <w:color w:val="000D0E"/>
          <w:spacing w:val="-2"/>
        </w:rPr>
        <w:t xml:space="preserve"> </w:t>
      </w:r>
      <w:r>
        <w:rPr>
          <w:color w:val="000D0E"/>
          <w:spacing w:val="-8"/>
        </w:rPr>
        <w:t>are</w:t>
      </w:r>
      <w:r>
        <w:rPr>
          <w:color w:val="000D0E"/>
          <w:spacing w:val="-2"/>
        </w:rPr>
        <w:t xml:space="preserve"> </w:t>
      </w:r>
      <w:r>
        <w:rPr>
          <w:color w:val="000D0E"/>
          <w:spacing w:val="-8"/>
        </w:rPr>
        <w:t>valid</w:t>
      </w:r>
      <w:r>
        <w:rPr>
          <w:color w:val="000D0E"/>
          <w:spacing w:val="-2"/>
        </w:rPr>
        <w:t xml:space="preserve"> </w:t>
      </w:r>
      <w:r>
        <w:rPr>
          <w:color w:val="000D0E"/>
          <w:spacing w:val="-8"/>
        </w:rPr>
        <w:t>Java</w:t>
      </w:r>
      <w:r>
        <w:rPr>
          <w:color w:val="000D0E"/>
          <w:spacing w:val="-2"/>
        </w:rPr>
        <w:t xml:space="preserve"> </w:t>
      </w:r>
      <w:r>
        <w:rPr>
          <w:color w:val="000D0E"/>
          <w:spacing w:val="-8"/>
        </w:rPr>
        <w:t>boolean</w:t>
      </w:r>
      <w:r>
        <w:rPr>
          <w:color w:val="000D0E"/>
          <w:spacing w:val="-2"/>
        </w:rPr>
        <w:t xml:space="preserve"> </w:t>
      </w:r>
      <w:r>
        <w:rPr>
          <w:color w:val="000D0E"/>
          <w:spacing w:val="-8"/>
        </w:rPr>
        <w:t xml:space="preserve">literals? </w:t>
      </w:r>
    </w:p>
    <w:p w14:paraId="64C98E1E" w14:textId="2B01C04F" w:rsidR="004B2292" w:rsidRDefault="004B2292" w:rsidP="004B2292">
      <w:pPr>
        <w:pStyle w:val="ListParagraph"/>
        <w:widowControl w:val="0"/>
        <w:numPr>
          <w:ilvl w:val="0"/>
          <w:numId w:val="17"/>
        </w:numPr>
        <w:tabs>
          <w:tab w:val="left" w:pos="905"/>
        </w:tabs>
        <w:autoSpaceDE w:val="0"/>
        <w:autoSpaceDN w:val="0"/>
        <w:spacing w:before="159" w:after="0" w:line="240" w:lineRule="auto"/>
        <w:ind w:hanging="286"/>
        <w:contextualSpacing w:val="0"/>
        <w:rPr>
          <w:sz w:val="18"/>
        </w:rPr>
      </w:pPr>
      <w:r>
        <w:rPr>
          <w:color w:val="000D0E"/>
          <w:spacing w:val="-4"/>
          <w:sz w:val="18"/>
        </w:rPr>
        <w:t>true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spacing w:val="-4"/>
          <w:sz w:val="18"/>
        </w:rPr>
        <w:t>and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spacing w:val="-4"/>
          <w:sz w:val="18"/>
        </w:rPr>
        <w:t>false</w:t>
      </w:r>
    </w:p>
    <w:p w14:paraId="235DF808" w14:textId="6B0E9EAD" w:rsidR="004B2292" w:rsidRDefault="004B2292" w:rsidP="004B2292">
      <w:pPr>
        <w:pStyle w:val="ListParagraph"/>
        <w:widowControl w:val="0"/>
        <w:numPr>
          <w:ilvl w:val="0"/>
          <w:numId w:val="17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85"/>
          <w:sz w:val="18"/>
        </w:rPr>
        <w:t>1</w:t>
      </w:r>
      <w:r>
        <w:rPr>
          <w:color w:val="000D0E"/>
          <w:spacing w:val="-6"/>
          <w:w w:val="85"/>
          <w:sz w:val="18"/>
        </w:rPr>
        <w:t xml:space="preserve"> </w:t>
      </w:r>
      <w:r>
        <w:rPr>
          <w:color w:val="000D0E"/>
          <w:w w:val="85"/>
          <w:sz w:val="18"/>
        </w:rPr>
        <w:t>and</w:t>
      </w:r>
      <w:r>
        <w:rPr>
          <w:color w:val="000D0E"/>
          <w:spacing w:val="-4"/>
          <w:w w:val="85"/>
          <w:sz w:val="18"/>
        </w:rPr>
        <w:t xml:space="preserve"> </w:t>
      </w:r>
      <w:r>
        <w:rPr>
          <w:color w:val="000D0E"/>
          <w:spacing w:val="-10"/>
          <w:w w:val="85"/>
          <w:sz w:val="18"/>
        </w:rPr>
        <w:t>0</w:t>
      </w:r>
    </w:p>
    <w:p w14:paraId="67010A4B" w14:textId="0E108E59" w:rsidR="004B2292" w:rsidRDefault="004B2292" w:rsidP="004B2292">
      <w:pPr>
        <w:pStyle w:val="ListParagraph"/>
        <w:widowControl w:val="0"/>
        <w:numPr>
          <w:ilvl w:val="0"/>
          <w:numId w:val="17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2"/>
          <w:w w:val="90"/>
          <w:sz w:val="18"/>
        </w:rPr>
        <w:t>Yes</w:t>
      </w:r>
      <w:r>
        <w:rPr>
          <w:color w:val="000D0E"/>
          <w:spacing w:val="-5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and</w:t>
      </w:r>
      <w:r>
        <w:rPr>
          <w:color w:val="000D0E"/>
          <w:spacing w:val="-5"/>
          <w:w w:val="90"/>
          <w:sz w:val="18"/>
        </w:rPr>
        <w:t xml:space="preserve"> No</w:t>
      </w:r>
    </w:p>
    <w:p w14:paraId="2DF4D2B6" w14:textId="6087C317" w:rsidR="004B2292" w:rsidRDefault="004B2292" w:rsidP="004B2292">
      <w:pPr>
        <w:pStyle w:val="ListParagraph"/>
        <w:widowControl w:val="0"/>
        <w:numPr>
          <w:ilvl w:val="0"/>
          <w:numId w:val="17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"true"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"false"</w:t>
      </w:r>
    </w:p>
    <w:p w14:paraId="24446670" w14:textId="77777777" w:rsidR="004B2292" w:rsidRDefault="004B2292" w:rsidP="004B2292">
      <w:pPr>
        <w:pStyle w:val="BodyText"/>
        <w:spacing w:before="5"/>
        <w:rPr>
          <w:sz w:val="20"/>
        </w:rPr>
      </w:pPr>
    </w:p>
    <w:p w14:paraId="6F1A93C0" w14:textId="77777777" w:rsidR="004B2292" w:rsidRPr="00B9159B" w:rsidRDefault="004B2292" w:rsidP="004B2292">
      <w:pPr>
        <w:pStyle w:val="BodyText"/>
        <w:spacing w:before="62" w:line="450" w:lineRule="atLeast"/>
        <w:ind w:right="3048"/>
        <w:rPr>
          <w:color w:val="000D0E"/>
        </w:rPr>
      </w:pPr>
      <w:r w:rsidRPr="00B9159B">
        <w:rPr>
          <w:b/>
          <w:bCs/>
          <w:color w:val="000D0E"/>
          <w:spacing w:val="-6"/>
          <w:sz w:val="20"/>
          <w:szCs w:val="20"/>
        </w:rPr>
        <w:t>Question 15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6"/>
        </w:rPr>
        <w:t>Java,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which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of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these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is</w:t>
      </w:r>
      <w:r>
        <w:rPr>
          <w:color w:val="000D0E"/>
          <w:spacing w:val="-7"/>
        </w:rPr>
        <w:t xml:space="preserve"> </w:t>
      </w:r>
      <w:r w:rsidRPr="00B9159B">
        <w:rPr>
          <w:b/>
          <w:bCs/>
          <w:color w:val="000D0E"/>
          <w:spacing w:val="-6"/>
        </w:rPr>
        <w:t>not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a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type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of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 xml:space="preserve">loop? </w:t>
      </w:r>
    </w:p>
    <w:p w14:paraId="69A32E60" w14:textId="4C07DD8F" w:rsidR="004B2292" w:rsidRDefault="004B2292" w:rsidP="004B2292">
      <w:pPr>
        <w:pStyle w:val="BodyText"/>
        <w:numPr>
          <w:ilvl w:val="0"/>
          <w:numId w:val="16"/>
        </w:numPr>
        <w:spacing w:before="62" w:line="450" w:lineRule="atLeast"/>
        <w:ind w:right="5823"/>
      </w:pPr>
      <w:r>
        <w:rPr>
          <w:color w:val="000D0E"/>
          <w:spacing w:val="-5"/>
        </w:rPr>
        <w:t>for</w:t>
      </w:r>
    </w:p>
    <w:p w14:paraId="3436FBDB" w14:textId="7F3CC6F8" w:rsidR="004B2292" w:rsidRDefault="004B2292" w:rsidP="004B2292">
      <w:pPr>
        <w:pStyle w:val="ListParagraph"/>
        <w:widowControl w:val="0"/>
        <w:numPr>
          <w:ilvl w:val="0"/>
          <w:numId w:val="16"/>
        </w:numPr>
        <w:tabs>
          <w:tab w:val="left" w:pos="904"/>
        </w:tabs>
        <w:autoSpaceDE w:val="0"/>
        <w:autoSpaceDN w:val="0"/>
        <w:spacing w:before="75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z w:val="18"/>
        </w:rPr>
        <w:t>do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pacing w:val="-2"/>
          <w:sz w:val="18"/>
        </w:rPr>
        <w:t>while</w:t>
      </w:r>
    </w:p>
    <w:p w14:paraId="3C68D860" w14:textId="739AA33B" w:rsidR="004B2292" w:rsidRDefault="004B2292" w:rsidP="004B2292">
      <w:pPr>
        <w:pStyle w:val="ListParagraph"/>
        <w:widowControl w:val="0"/>
        <w:numPr>
          <w:ilvl w:val="0"/>
          <w:numId w:val="16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2"/>
          <w:sz w:val="18"/>
        </w:rPr>
        <w:t>while</w:t>
      </w:r>
    </w:p>
    <w:p w14:paraId="1D41B039" w14:textId="2AEA39E0" w:rsidR="004B2292" w:rsidRDefault="004B2292" w:rsidP="004B2292">
      <w:pPr>
        <w:pStyle w:val="ListParagraph"/>
        <w:widowControl w:val="0"/>
        <w:numPr>
          <w:ilvl w:val="0"/>
          <w:numId w:val="16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4"/>
          <w:sz w:val="18"/>
        </w:rPr>
        <w:t>repeat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2"/>
          <w:sz w:val="18"/>
        </w:rPr>
        <w:t>until</w:t>
      </w:r>
    </w:p>
    <w:p w14:paraId="7C1229E9" w14:textId="77777777" w:rsidR="004B2292" w:rsidRDefault="004B2292" w:rsidP="004B2292">
      <w:pPr>
        <w:pStyle w:val="BodyText"/>
        <w:ind w:left="71"/>
        <w:rPr>
          <w:sz w:val="20"/>
        </w:rPr>
      </w:pPr>
    </w:p>
    <w:p w14:paraId="5FDEBA1E" w14:textId="0E74F131" w:rsidR="004B2292" w:rsidRDefault="004B2292" w:rsidP="004B2292">
      <w:pPr>
        <w:pStyle w:val="BodyText"/>
        <w:spacing w:line="516" w:lineRule="auto"/>
        <w:ind w:right="3113"/>
      </w:pPr>
      <w:r w:rsidRPr="00B9159B">
        <w:rPr>
          <w:b/>
          <w:bCs/>
          <w:color w:val="000D0E"/>
          <w:spacing w:val="-6"/>
          <w:sz w:val="20"/>
          <w:szCs w:val="20"/>
        </w:rPr>
        <w:t>Question 1</w:t>
      </w:r>
      <w:r>
        <w:rPr>
          <w:b/>
          <w:bCs/>
          <w:color w:val="000D0E"/>
          <w:spacing w:val="-6"/>
          <w:sz w:val="20"/>
          <w:szCs w:val="20"/>
        </w:rPr>
        <w:t>6</w:t>
      </w:r>
      <w:r>
        <w:rPr>
          <w:color w:val="000D0E"/>
          <w:spacing w:val="-6"/>
        </w:rPr>
        <w:t xml:space="preserve"> . </w:t>
      </w:r>
      <w:r>
        <w:rPr>
          <w:color w:val="000D0E"/>
          <w:spacing w:val="-9"/>
        </w:rPr>
        <w:t xml:space="preserve">   </w:t>
      </w:r>
      <w:r>
        <w:rPr>
          <w:color w:val="000D0E"/>
          <w:spacing w:val="-6"/>
        </w:rPr>
        <w:t xml:space="preserve">What is the main purpose of using a loop in programming? </w:t>
      </w:r>
    </w:p>
    <w:p w14:paraId="7E96EF14" w14:textId="77777777" w:rsidR="004B2292" w:rsidRDefault="004B2292" w:rsidP="004B2292">
      <w:pPr>
        <w:pStyle w:val="ListParagraph"/>
        <w:widowControl w:val="0"/>
        <w:numPr>
          <w:ilvl w:val="0"/>
          <w:numId w:val="15"/>
        </w:numPr>
        <w:tabs>
          <w:tab w:val="left" w:pos="905"/>
        </w:tabs>
        <w:autoSpaceDE w:val="0"/>
        <w:autoSpaceDN w:val="0"/>
        <w:spacing w:after="0" w:line="156" w:lineRule="exact"/>
        <w:ind w:hanging="286"/>
        <w:contextualSpacing w:val="0"/>
        <w:rPr>
          <w:sz w:val="18"/>
        </w:rPr>
      </w:pPr>
      <w:r>
        <w:rPr>
          <w:color w:val="000D0E"/>
          <w:spacing w:val="-6"/>
          <w:sz w:val="18"/>
        </w:rPr>
        <w:t>To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execute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a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set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of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statements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only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once</w:t>
      </w:r>
    </w:p>
    <w:p w14:paraId="7F5EDED4" w14:textId="3755A7B6" w:rsidR="004B2292" w:rsidRDefault="004B2292" w:rsidP="004B2292">
      <w:pPr>
        <w:pStyle w:val="ListParagraph"/>
        <w:widowControl w:val="0"/>
        <w:numPr>
          <w:ilvl w:val="0"/>
          <w:numId w:val="15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4"/>
          <w:sz w:val="18"/>
        </w:rPr>
        <w:t>To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repeat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set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of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statements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multiple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times</w:t>
      </w:r>
    </w:p>
    <w:p w14:paraId="759761ED" w14:textId="6C0FD2D2" w:rsidR="004B2292" w:rsidRDefault="004B2292" w:rsidP="004B2292">
      <w:pPr>
        <w:pStyle w:val="ListParagraph"/>
        <w:widowControl w:val="0"/>
        <w:numPr>
          <w:ilvl w:val="0"/>
          <w:numId w:val="15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8"/>
          <w:sz w:val="18"/>
        </w:rPr>
        <w:t>To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compare</w:t>
      </w:r>
      <w:r>
        <w:rPr>
          <w:color w:val="000D0E"/>
          <w:sz w:val="18"/>
        </w:rPr>
        <w:t xml:space="preserve"> </w:t>
      </w:r>
      <w:r>
        <w:rPr>
          <w:color w:val="000D0E"/>
          <w:spacing w:val="-8"/>
          <w:sz w:val="18"/>
        </w:rPr>
        <w:t>two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numbers</w:t>
      </w:r>
    </w:p>
    <w:p w14:paraId="4B94A520" w14:textId="3617BD19" w:rsidR="004B2292" w:rsidRPr="00B9159B" w:rsidRDefault="004B2292" w:rsidP="004B2292">
      <w:pPr>
        <w:pStyle w:val="ListParagraph"/>
        <w:widowControl w:val="0"/>
        <w:numPr>
          <w:ilvl w:val="0"/>
          <w:numId w:val="15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To</w:t>
      </w:r>
      <w:r>
        <w:rPr>
          <w:color w:val="000D0E"/>
          <w:spacing w:val="-1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define</w:t>
      </w:r>
      <w:r>
        <w:rPr>
          <w:color w:val="000D0E"/>
          <w:spacing w:val="-1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a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variable</w:t>
      </w:r>
    </w:p>
    <w:p w14:paraId="208FA959" w14:textId="77777777" w:rsidR="004B2292" w:rsidRDefault="004B2292" w:rsidP="004B2292">
      <w:pPr>
        <w:pStyle w:val="BodyText"/>
        <w:spacing w:before="62" w:line="450" w:lineRule="atLeast"/>
        <w:ind w:right="3758"/>
      </w:pPr>
      <w:r w:rsidRPr="00B9159B">
        <w:rPr>
          <w:b/>
          <w:bCs/>
          <w:color w:val="000D0E"/>
          <w:spacing w:val="-6"/>
          <w:sz w:val="20"/>
          <w:szCs w:val="20"/>
        </w:rPr>
        <w:lastRenderedPageBreak/>
        <w:t>Question 17.</w:t>
      </w:r>
      <w:r>
        <w:rPr>
          <w:color w:val="000D0E"/>
          <w:spacing w:val="-6"/>
        </w:rPr>
        <w:t xml:space="preserve">  Which of the following </w:t>
      </w:r>
      <w:r w:rsidRPr="00B9159B">
        <w:rPr>
          <w:b/>
          <w:bCs/>
          <w:i/>
          <w:iCs/>
          <w:color w:val="000D0E"/>
          <w:spacing w:val="-6"/>
        </w:rPr>
        <w:t>for</w:t>
      </w:r>
      <w:r>
        <w:rPr>
          <w:color w:val="000D0E"/>
          <w:spacing w:val="-6"/>
        </w:rPr>
        <w:t xml:space="preserve"> loop headers would create an infinite loop? </w:t>
      </w:r>
    </w:p>
    <w:p w14:paraId="42608450" w14:textId="52133A14" w:rsidR="004B2292" w:rsidRDefault="004B2292" w:rsidP="004B2292">
      <w:pPr>
        <w:pStyle w:val="ListParagraph"/>
        <w:widowControl w:val="0"/>
        <w:numPr>
          <w:ilvl w:val="0"/>
          <w:numId w:val="14"/>
        </w:numPr>
        <w:tabs>
          <w:tab w:val="left" w:pos="905"/>
        </w:tabs>
        <w:autoSpaceDE w:val="0"/>
        <w:autoSpaceDN w:val="0"/>
        <w:spacing w:before="159" w:after="0" w:line="240" w:lineRule="auto"/>
        <w:ind w:hanging="286"/>
        <w:contextualSpacing w:val="0"/>
        <w:rPr>
          <w:sz w:val="18"/>
        </w:rPr>
      </w:pPr>
      <w:r>
        <w:rPr>
          <w:color w:val="000D0E"/>
          <w:spacing w:val="-2"/>
          <w:sz w:val="18"/>
        </w:rPr>
        <w:t>for</w:t>
      </w:r>
      <w:r>
        <w:rPr>
          <w:color w:val="000D0E"/>
          <w:spacing w:val="-11"/>
          <w:sz w:val="18"/>
        </w:rPr>
        <w:t xml:space="preserve"> </w:t>
      </w:r>
      <w:r>
        <w:rPr>
          <w:color w:val="000D0E"/>
          <w:spacing w:val="-2"/>
          <w:sz w:val="18"/>
        </w:rPr>
        <w:t>(int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i</w:t>
      </w:r>
      <w:r>
        <w:rPr>
          <w:color w:val="000D0E"/>
          <w:spacing w:val="-11"/>
          <w:sz w:val="18"/>
        </w:rPr>
        <w:t xml:space="preserve"> </w:t>
      </w:r>
      <w:r>
        <w:rPr>
          <w:color w:val="000D0E"/>
          <w:spacing w:val="-2"/>
          <w:sz w:val="18"/>
        </w:rPr>
        <w:t>=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0;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i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&lt;</w:t>
      </w:r>
      <w:r>
        <w:rPr>
          <w:color w:val="000D0E"/>
          <w:spacing w:val="-11"/>
          <w:sz w:val="18"/>
        </w:rPr>
        <w:t xml:space="preserve"> </w:t>
      </w:r>
      <w:r>
        <w:rPr>
          <w:color w:val="000D0E"/>
          <w:spacing w:val="-2"/>
          <w:sz w:val="18"/>
        </w:rPr>
        <w:t>5;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4"/>
          <w:sz w:val="18"/>
        </w:rPr>
        <w:t>i++)</w:t>
      </w:r>
    </w:p>
    <w:p w14:paraId="0BC0C7C2" w14:textId="181FCD15" w:rsidR="004B2292" w:rsidRDefault="004B2292" w:rsidP="004B2292">
      <w:pPr>
        <w:pStyle w:val="ListParagraph"/>
        <w:widowControl w:val="0"/>
        <w:numPr>
          <w:ilvl w:val="0"/>
          <w:numId w:val="14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2"/>
          <w:w w:val="90"/>
          <w:sz w:val="18"/>
        </w:rPr>
        <w:t>for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(int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i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=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1;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i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&lt;=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10;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4"/>
          <w:w w:val="90"/>
          <w:sz w:val="18"/>
        </w:rPr>
        <w:t>i++)</w:t>
      </w:r>
    </w:p>
    <w:p w14:paraId="7DBC1705" w14:textId="4FD37125" w:rsidR="004B2292" w:rsidRDefault="004B2292" w:rsidP="004B2292">
      <w:pPr>
        <w:pStyle w:val="ListParagraph"/>
        <w:widowControl w:val="0"/>
        <w:numPr>
          <w:ilvl w:val="0"/>
          <w:numId w:val="14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2"/>
          <w:sz w:val="18"/>
        </w:rPr>
        <w:t>for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2"/>
          <w:sz w:val="18"/>
        </w:rPr>
        <w:t>(int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i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=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10;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i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&gt;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0;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i-</w:t>
      </w:r>
      <w:r>
        <w:rPr>
          <w:color w:val="000D0E"/>
          <w:spacing w:val="-2"/>
          <w:w w:val="110"/>
          <w:sz w:val="18"/>
        </w:rPr>
        <w:t>-</w:t>
      </w:r>
      <w:r>
        <w:rPr>
          <w:color w:val="000D0E"/>
          <w:spacing w:val="-10"/>
          <w:sz w:val="18"/>
        </w:rPr>
        <w:t>)</w:t>
      </w:r>
    </w:p>
    <w:p w14:paraId="33CC07D7" w14:textId="47BE36D5" w:rsidR="004B2292" w:rsidRDefault="004B2292" w:rsidP="004B2292">
      <w:pPr>
        <w:pStyle w:val="ListParagraph"/>
        <w:widowControl w:val="0"/>
        <w:numPr>
          <w:ilvl w:val="0"/>
          <w:numId w:val="14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6"/>
          <w:sz w:val="18"/>
        </w:rPr>
        <w:t>for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 xml:space="preserve">( ; ; </w:t>
      </w:r>
      <w:r>
        <w:rPr>
          <w:color w:val="000D0E"/>
          <w:spacing w:val="-10"/>
          <w:sz w:val="18"/>
        </w:rPr>
        <w:t>)</w:t>
      </w:r>
    </w:p>
    <w:p w14:paraId="355581AC" w14:textId="77777777" w:rsidR="004B2292" w:rsidRDefault="004B2292" w:rsidP="004B2292">
      <w:pPr>
        <w:pStyle w:val="BodyText"/>
        <w:spacing w:before="5"/>
        <w:rPr>
          <w:sz w:val="20"/>
        </w:rPr>
      </w:pPr>
    </w:p>
    <w:p w14:paraId="2C5C70A9" w14:textId="77777777" w:rsidR="004B2292" w:rsidRDefault="004B2292" w:rsidP="004B2292">
      <w:pPr>
        <w:pStyle w:val="BodyText"/>
        <w:spacing w:before="62" w:line="450" w:lineRule="atLeast"/>
        <w:ind w:left="709" w:right="5823" w:hanging="709"/>
      </w:pPr>
      <w:r w:rsidRPr="00B9159B">
        <w:rPr>
          <w:b/>
          <w:bCs/>
          <w:color w:val="000D0E"/>
          <w:spacing w:val="-6"/>
          <w:sz w:val="20"/>
          <w:szCs w:val="20"/>
        </w:rPr>
        <w:t>Question 1</w:t>
      </w:r>
      <w:r>
        <w:rPr>
          <w:b/>
          <w:bCs/>
          <w:color w:val="000D0E"/>
          <w:spacing w:val="-6"/>
          <w:sz w:val="20"/>
          <w:szCs w:val="20"/>
        </w:rPr>
        <w:t>8</w:t>
      </w:r>
      <w:r w:rsidRPr="00B9159B">
        <w:rPr>
          <w:b/>
          <w:bCs/>
          <w:color w:val="000D0E"/>
          <w:spacing w:val="-6"/>
          <w:sz w:val="20"/>
          <w:szCs w:val="20"/>
        </w:rPr>
        <w:t>.</w:t>
      </w:r>
      <w:r>
        <w:rPr>
          <w:color w:val="000D0E"/>
          <w:spacing w:val="-6"/>
        </w:rPr>
        <w:t xml:space="preserve">  In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6"/>
        </w:rPr>
        <w:t>a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Person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array,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what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does</w:t>
      </w:r>
      <w:r>
        <w:rPr>
          <w:color w:val="000D0E"/>
          <w:spacing w:val="-7"/>
        </w:rPr>
        <w:t xml:space="preserve">           </w:t>
      </w:r>
      <w:r w:rsidRPr="00BD46FB">
        <w:rPr>
          <w:b/>
          <w:bCs/>
          <w:color w:val="000D0E"/>
          <w:spacing w:val="-6"/>
        </w:rPr>
        <w:t>friends[i].printFirstName()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 xml:space="preserve">  do? </w:t>
      </w:r>
    </w:p>
    <w:p w14:paraId="715AE0AD" w14:textId="1C63EAE3" w:rsidR="004B2292" w:rsidRDefault="004B2292" w:rsidP="004B2292">
      <w:pPr>
        <w:pStyle w:val="ListParagraph"/>
        <w:widowControl w:val="0"/>
        <w:numPr>
          <w:ilvl w:val="0"/>
          <w:numId w:val="13"/>
        </w:numPr>
        <w:tabs>
          <w:tab w:val="left" w:pos="905"/>
        </w:tabs>
        <w:autoSpaceDE w:val="0"/>
        <w:autoSpaceDN w:val="0"/>
        <w:spacing w:before="159" w:after="0" w:line="240" w:lineRule="auto"/>
        <w:ind w:hanging="286"/>
        <w:contextualSpacing w:val="0"/>
        <w:rPr>
          <w:sz w:val="18"/>
        </w:rPr>
      </w:pPr>
      <w:r>
        <w:rPr>
          <w:color w:val="000D0E"/>
          <w:w w:val="90"/>
          <w:sz w:val="18"/>
        </w:rPr>
        <w:t>Causes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w w:val="90"/>
          <w:sz w:val="18"/>
        </w:rPr>
        <w:t>a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w w:val="90"/>
          <w:sz w:val="18"/>
        </w:rPr>
        <w:t>compile</w:t>
      </w:r>
      <w:r>
        <w:rPr>
          <w:color w:val="000D0E"/>
          <w:spacing w:val="6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error</w:t>
      </w:r>
    </w:p>
    <w:p w14:paraId="466A5285" w14:textId="649C6FBE" w:rsidR="004B2292" w:rsidRDefault="004B2292" w:rsidP="004B2292">
      <w:pPr>
        <w:pStyle w:val="ListParagraph"/>
        <w:widowControl w:val="0"/>
        <w:numPr>
          <w:ilvl w:val="0"/>
          <w:numId w:val="13"/>
        </w:numPr>
        <w:tabs>
          <w:tab w:val="left" w:pos="904"/>
        </w:tabs>
        <w:autoSpaceDE w:val="0"/>
        <w:autoSpaceDN w:val="0"/>
        <w:spacing w:before="75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4"/>
          <w:sz w:val="18"/>
        </w:rPr>
        <w:t>Accesses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an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element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without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printing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anything</w:t>
      </w:r>
    </w:p>
    <w:p w14:paraId="77EC93F3" w14:textId="337BD9D9" w:rsidR="004B2292" w:rsidRDefault="004B2292" w:rsidP="004B2292">
      <w:pPr>
        <w:pStyle w:val="ListParagraph"/>
        <w:widowControl w:val="0"/>
        <w:numPr>
          <w:ilvl w:val="0"/>
          <w:numId w:val="13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6"/>
          <w:sz w:val="18"/>
        </w:rPr>
        <w:t>Calls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the printFirstName() method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on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the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Person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object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stored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at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index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10"/>
          <w:sz w:val="18"/>
        </w:rPr>
        <w:t>i</w:t>
      </w:r>
    </w:p>
    <w:p w14:paraId="49F4D719" w14:textId="46A7FE36" w:rsidR="004B2292" w:rsidRDefault="004B2292" w:rsidP="004B2292">
      <w:pPr>
        <w:pStyle w:val="ListParagraph"/>
        <w:widowControl w:val="0"/>
        <w:numPr>
          <w:ilvl w:val="0"/>
          <w:numId w:val="13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Creates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a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Person</w:t>
      </w:r>
    </w:p>
    <w:p w14:paraId="50ECC3A8" w14:textId="77777777" w:rsidR="004B2292" w:rsidRDefault="004B2292" w:rsidP="004B2292">
      <w:pPr>
        <w:pStyle w:val="BodyText"/>
        <w:ind w:left="71"/>
        <w:rPr>
          <w:sz w:val="20"/>
        </w:rPr>
      </w:pPr>
    </w:p>
    <w:p w14:paraId="261ADB40" w14:textId="6F6C0F00" w:rsidR="004B2292" w:rsidRDefault="004B2292" w:rsidP="004B2292">
      <w:pPr>
        <w:pStyle w:val="BodyText"/>
        <w:spacing w:line="516" w:lineRule="auto"/>
        <w:ind w:right="3964"/>
      </w:pPr>
      <w:r w:rsidRPr="00B9159B">
        <w:rPr>
          <w:b/>
          <w:bCs/>
          <w:color w:val="000D0E"/>
          <w:spacing w:val="-6"/>
          <w:sz w:val="20"/>
          <w:szCs w:val="20"/>
        </w:rPr>
        <w:t>Question 1</w:t>
      </w:r>
      <w:r>
        <w:rPr>
          <w:b/>
          <w:bCs/>
          <w:color w:val="000D0E"/>
          <w:spacing w:val="-6"/>
          <w:sz w:val="20"/>
          <w:szCs w:val="20"/>
        </w:rPr>
        <w:t>9</w:t>
      </w:r>
      <w:r w:rsidRPr="00B9159B">
        <w:rPr>
          <w:b/>
          <w:bCs/>
          <w:color w:val="000D0E"/>
          <w:spacing w:val="-6"/>
          <w:sz w:val="20"/>
          <w:szCs w:val="20"/>
        </w:rPr>
        <w:t>.</w:t>
      </w:r>
      <w:r>
        <w:rPr>
          <w:color w:val="000D0E"/>
          <w:spacing w:val="-6"/>
        </w:rPr>
        <w:t xml:space="preserve">  </w:t>
      </w:r>
      <w:r>
        <w:rPr>
          <w:color w:val="000D0E"/>
          <w:w w:val="90"/>
        </w:rPr>
        <w:t xml:space="preserve">In Java, how do you declare an array of 10 integers? </w:t>
      </w:r>
    </w:p>
    <w:p w14:paraId="6F59EA35" w14:textId="77777777" w:rsidR="004B2292" w:rsidRDefault="004B2292" w:rsidP="004B2292">
      <w:pPr>
        <w:pStyle w:val="ListParagraph"/>
        <w:widowControl w:val="0"/>
        <w:numPr>
          <w:ilvl w:val="0"/>
          <w:numId w:val="12"/>
        </w:numPr>
        <w:tabs>
          <w:tab w:val="left" w:pos="905"/>
        </w:tabs>
        <w:autoSpaceDE w:val="0"/>
        <w:autoSpaceDN w:val="0"/>
        <w:spacing w:after="0" w:line="156" w:lineRule="exact"/>
        <w:ind w:hanging="286"/>
        <w:contextualSpacing w:val="0"/>
        <w:rPr>
          <w:sz w:val="18"/>
        </w:rPr>
      </w:pPr>
      <w:r>
        <w:rPr>
          <w:color w:val="000D0E"/>
          <w:spacing w:val="-6"/>
          <w:sz w:val="18"/>
        </w:rPr>
        <w:t>int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numbers = new int(10);</w:t>
      </w:r>
    </w:p>
    <w:p w14:paraId="677AE9CA" w14:textId="06BBA067" w:rsidR="004B2292" w:rsidRDefault="004B2292" w:rsidP="004B2292">
      <w:pPr>
        <w:pStyle w:val="ListParagraph"/>
        <w:widowControl w:val="0"/>
        <w:numPr>
          <w:ilvl w:val="0"/>
          <w:numId w:val="12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6"/>
          <w:sz w:val="18"/>
        </w:rPr>
        <w:t>int[]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numbers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=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new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int[10];</w:t>
      </w:r>
    </w:p>
    <w:p w14:paraId="7167D1DB" w14:textId="7B4A6CD0" w:rsidR="004B2292" w:rsidRDefault="004B2292" w:rsidP="004B2292">
      <w:pPr>
        <w:pStyle w:val="ListParagraph"/>
        <w:widowControl w:val="0"/>
        <w:numPr>
          <w:ilvl w:val="0"/>
          <w:numId w:val="12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numbers</w:t>
      </w:r>
      <w:r>
        <w:rPr>
          <w:color w:val="000D0E"/>
          <w:spacing w:val="2"/>
          <w:sz w:val="18"/>
        </w:rPr>
        <w:t xml:space="preserve"> </w:t>
      </w:r>
      <w:r>
        <w:rPr>
          <w:color w:val="000D0E"/>
          <w:w w:val="90"/>
          <w:sz w:val="18"/>
        </w:rPr>
        <w:t>=</w:t>
      </w:r>
      <w:r>
        <w:rPr>
          <w:color w:val="000D0E"/>
          <w:spacing w:val="3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3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int[10];</w:t>
      </w:r>
    </w:p>
    <w:p w14:paraId="36EAB8D8" w14:textId="6077C196" w:rsidR="004B2292" w:rsidRDefault="004B2292" w:rsidP="004B2292">
      <w:pPr>
        <w:pStyle w:val="ListParagraph"/>
        <w:widowControl w:val="0"/>
        <w:numPr>
          <w:ilvl w:val="0"/>
          <w:numId w:val="12"/>
        </w:numPr>
        <w:tabs>
          <w:tab w:val="left" w:pos="904"/>
        </w:tabs>
        <w:autoSpaceDE w:val="0"/>
        <w:autoSpaceDN w:val="0"/>
        <w:spacing w:before="87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spacing w:val="-6"/>
          <w:sz w:val="18"/>
        </w:rPr>
        <w:t>int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numbers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=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[10];</w:t>
      </w:r>
    </w:p>
    <w:p w14:paraId="65C1FABA" w14:textId="77777777" w:rsidR="004B2292" w:rsidRDefault="004B2292" w:rsidP="004B2292">
      <w:pPr>
        <w:pStyle w:val="BodyText"/>
        <w:spacing w:before="4"/>
        <w:rPr>
          <w:sz w:val="20"/>
        </w:rPr>
      </w:pPr>
    </w:p>
    <w:p w14:paraId="5DBC9D9E" w14:textId="77777777" w:rsidR="004B2292" w:rsidRDefault="004B2292" w:rsidP="004B2292">
      <w:pPr>
        <w:pStyle w:val="BodyText"/>
        <w:spacing w:before="62" w:line="450" w:lineRule="atLeast"/>
        <w:ind w:right="3113"/>
      </w:pPr>
      <w:r w:rsidRPr="00B9159B">
        <w:rPr>
          <w:b/>
          <w:bCs/>
          <w:color w:val="000D0E"/>
          <w:spacing w:val="-6"/>
          <w:sz w:val="20"/>
          <w:szCs w:val="20"/>
        </w:rPr>
        <w:t xml:space="preserve">Question </w:t>
      </w:r>
      <w:r>
        <w:rPr>
          <w:b/>
          <w:bCs/>
          <w:color w:val="000D0E"/>
          <w:spacing w:val="-6"/>
          <w:sz w:val="20"/>
          <w:szCs w:val="20"/>
        </w:rPr>
        <w:t>20</w:t>
      </w:r>
      <w:r w:rsidRPr="00B9159B">
        <w:rPr>
          <w:b/>
          <w:bCs/>
          <w:color w:val="000D0E"/>
          <w:spacing w:val="-6"/>
          <w:sz w:val="20"/>
          <w:szCs w:val="20"/>
        </w:rPr>
        <w:t>.</w:t>
      </w:r>
      <w:r>
        <w:rPr>
          <w:color w:val="000D0E"/>
          <w:spacing w:val="-6"/>
        </w:rPr>
        <w:t xml:space="preserve">  </w:t>
      </w:r>
      <w:r>
        <w:rPr>
          <w:color w:val="000D0E"/>
          <w:spacing w:val="-4"/>
        </w:rPr>
        <w:t>Which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of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the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following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a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valid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declaration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for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an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array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of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String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 xml:space="preserve">objects? </w:t>
      </w:r>
    </w:p>
    <w:p w14:paraId="27F78D64" w14:textId="224FB383" w:rsidR="004B2292" w:rsidRDefault="004B2292" w:rsidP="004B2292">
      <w:pPr>
        <w:pStyle w:val="ListParagraph"/>
        <w:widowControl w:val="0"/>
        <w:numPr>
          <w:ilvl w:val="0"/>
          <w:numId w:val="11"/>
        </w:numPr>
        <w:tabs>
          <w:tab w:val="left" w:pos="905"/>
        </w:tabs>
        <w:autoSpaceDE w:val="0"/>
        <w:autoSpaceDN w:val="0"/>
        <w:spacing w:before="159" w:after="0" w:line="240" w:lineRule="auto"/>
        <w:ind w:hanging="286"/>
        <w:contextualSpacing w:val="0"/>
        <w:rPr>
          <w:sz w:val="18"/>
        </w:rPr>
      </w:pPr>
      <w:r>
        <w:rPr>
          <w:color w:val="000D0E"/>
          <w:spacing w:val="-8"/>
          <w:sz w:val="18"/>
        </w:rPr>
        <w:t>String[]</w:t>
      </w:r>
      <w:r>
        <w:rPr>
          <w:color w:val="000D0E"/>
          <w:sz w:val="18"/>
        </w:rPr>
        <w:t xml:space="preserve"> </w:t>
      </w:r>
      <w:r>
        <w:rPr>
          <w:color w:val="000D0E"/>
          <w:spacing w:val="-8"/>
          <w:sz w:val="18"/>
        </w:rPr>
        <w:t>words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spacing w:val="-8"/>
          <w:sz w:val="18"/>
        </w:rPr>
        <w:t>=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spacing w:val="-8"/>
          <w:sz w:val="18"/>
        </w:rPr>
        <w:t>new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spacing w:val="-8"/>
          <w:sz w:val="18"/>
        </w:rPr>
        <w:t>String[4];</w:t>
      </w:r>
    </w:p>
    <w:p w14:paraId="5EF80ABF" w14:textId="6B881245" w:rsidR="004B2292" w:rsidRDefault="004B2292" w:rsidP="004B2292">
      <w:pPr>
        <w:pStyle w:val="ListParagraph"/>
        <w:widowControl w:val="0"/>
        <w:numPr>
          <w:ilvl w:val="0"/>
          <w:numId w:val="11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String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words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=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String(4);</w:t>
      </w:r>
    </w:p>
    <w:p w14:paraId="6CC11DEC" w14:textId="7874B775" w:rsidR="004B2292" w:rsidRDefault="004B2292" w:rsidP="004B2292">
      <w:pPr>
        <w:pStyle w:val="ListParagraph"/>
        <w:widowControl w:val="0"/>
        <w:numPr>
          <w:ilvl w:val="0"/>
          <w:numId w:val="11"/>
        </w:numPr>
        <w:tabs>
          <w:tab w:val="left" w:pos="904"/>
        </w:tabs>
        <w:autoSpaceDE w:val="0"/>
        <w:autoSpaceDN w:val="0"/>
        <w:spacing w:before="7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Both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w w:val="90"/>
          <w:sz w:val="18"/>
        </w:rPr>
        <w:t>B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10"/>
          <w:w w:val="90"/>
          <w:sz w:val="18"/>
        </w:rPr>
        <w:t>C</w:t>
      </w:r>
    </w:p>
    <w:p w14:paraId="47A5CD16" w14:textId="713D5927" w:rsidR="004B2292" w:rsidRDefault="004B2292" w:rsidP="004B2292">
      <w:pPr>
        <w:pStyle w:val="ListParagraph"/>
        <w:widowControl w:val="0"/>
        <w:numPr>
          <w:ilvl w:val="0"/>
          <w:numId w:val="11"/>
        </w:numPr>
        <w:tabs>
          <w:tab w:val="left" w:pos="904"/>
        </w:tabs>
        <w:autoSpaceDE w:val="0"/>
        <w:autoSpaceDN w:val="0"/>
        <w:spacing w:before="86" w:after="0" w:line="240" w:lineRule="auto"/>
        <w:ind w:left="904" w:hanging="285"/>
        <w:contextualSpacing w:val="0"/>
        <w:rPr>
          <w:sz w:val="18"/>
        </w:rPr>
      </w:pPr>
      <w:r>
        <w:rPr>
          <w:color w:val="000D0E"/>
          <w:w w:val="90"/>
          <w:sz w:val="18"/>
        </w:rPr>
        <w:t>String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w w:val="90"/>
          <w:sz w:val="18"/>
        </w:rPr>
        <w:t>words[]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w w:val="90"/>
          <w:sz w:val="18"/>
        </w:rPr>
        <w:t>=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w w:val="90"/>
          <w:sz w:val="18"/>
        </w:rPr>
        <w:t>{"Dog",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"Cat"};</w:t>
      </w:r>
    </w:p>
    <w:p w14:paraId="5D912E06" w14:textId="4E549C64" w:rsidR="004B2292" w:rsidRDefault="004B22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0088B0" w14:textId="77777777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2AEC1594" w14:textId="77777777" w:rsidR="004B2292" w:rsidRPr="00A70ACC" w:rsidRDefault="004B2292" w:rsidP="004B2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Section B – Long Questions (60 marks)</w:t>
      </w:r>
    </w:p>
    <w:p w14:paraId="3E049D71" w14:textId="77777777" w:rsidR="004B2292" w:rsidRPr="00A70ACC" w:rsidRDefault="004B2292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 ALL questions. Each question carries 15 marks.</w:t>
      </w:r>
    </w:p>
    <w:p w14:paraId="5218C740" w14:textId="77777777" w:rsidR="004B2292" w:rsidRPr="00A70ACC" w:rsidRDefault="004B2292" w:rsidP="004B22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These questions are based on material from the practical tutorials and are designed to test your ability to write and reason about Java programs.</w:t>
      </w:r>
    </w:p>
    <w:p w14:paraId="1BA0BBDE" w14:textId="77777777" w:rsidR="004B2292" w:rsidRPr="00A70ACC" w:rsidRDefault="00353104" w:rsidP="004B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31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6975AB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53F06B" w14:textId="56E6909D" w:rsidR="004B2292" w:rsidRPr="002B2246" w:rsidRDefault="004B2292" w:rsidP="004B2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Question 1 – Classes and Objects</w:t>
      </w:r>
      <w:r w:rsidR="00565A6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. (15 Marks) </w:t>
      </w:r>
    </w:p>
    <w:p w14:paraId="2F3AF843" w14:textId="77777777" w:rsidR="004B2292" w:rsidRPr="00565A6F" w:rsidRDefault="004B2292" w:rsidP="004B229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Create a class called Person. </w:t>
      </w:r>
    </w:p>
    <w:p w14:paraId="0452EF72" w14:textId="77777777" w:rsidR="004B2292" w:rsidRPr="00565A6F" w:rsidRDefault="004B2292" w:rsidP="004B229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>Write out definitions for the following fields:</w:t>
      </w:r>
    </w:p>
    <w:p w14:paraId="7CB8A6C0" w14:textId="77777777" w:rsidR="004B2292" w:rsidRPr="00565A6F" w:rsidRDefault="004B2292" w:rsidP="004B229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a field of type </w:t>
      </w:r>
      <w:r w:rsidRPr="00565A6F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65A6F">
        <w:rPr>
          <w:rFonts w:ascii="Times New Roman" w:hAnsi="Times New Roman" w:cs="Times New Roman"/>
          <w:sz w:val="24"/>
          <w:szCs w:val="24"/>
        </w:rPr>
        <w:t xml:space="preserve"> called </w:t>
      </w:r>
      <w:r w:rsidRPr="00565A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name</w:t>
      </w:r>
    </w:p>
    <w:p w14:paraId="52E218BF" w14:textId="77777777" w:rsidR="004B2292" w:rsidRPr="00565A6F" w:rsidRDefault="004B2292" w:rsidP="004B229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a field of type </w:t>
      </w:r>
      <w:r w:rsidRPr="00565A6F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565A6F">
        <w:rPr>
          <w:rFonts w:ascii="Times New Roman" w:hAnsi="Times New Roman" w:cs="Times New Roman"/>
          <w:sz w:val="24"/>
          <w:szCs w:val="24"/>
        </w:rPr>
        <w:t xml:space="preserve"> called </w:t>
      </w:r>
      <w:r w:rsidRPr="00565A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age</w:t>
      </w:r>
      <w:r w:rsidRPr="00565A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C411C" w14:textId="77777777" w:rsidR="004B2292" w:rsidRPr="00565A6F" w:rsidRDefault="004B2292" w:rsidP="004B229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a field of type </w:t>
      </w:r>
      <w:r w:rsidRPr="00565A6F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65A6F">
        <w:rPr>
          <w:rFonts w:ascii="Times New Roman" w:hAnsi="Times New Roman" w:cs="Times New Roman"/>
          <w:sz w:val="24"/>
          <w:szCs w:val="24"/>
        </w:rPr>
        <w:t xml:space="preserve"> called </w:t>
      </w:r>
      <w:r w:rsidRPr="00565A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</w:t>
      </w:r>
      <w:r w:rsidRPr="00565A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BAB454" w14:textId="77777777" w:rsidR="004B2292" w:rsidRPr="00565A6F" w:rsidRDefault="004B2292" w:rsidP="004B229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a field of type </w:t>
      </w:r>
      <w:r w:rsidRPr="00565A6F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565A6F">
        <w:rPr>
          <w:rFonts w:ascii="Times New Roman" w:hAnsi="Times New Roman" w:cs="Times New Roman"/>
          <w:sz w:val="24"/>
          <w:szCs w:val="24"/>
        </w:rPr>
        <w:t xml:space="preserve"> called </w:t>
      </w:r>
      <w:r w:rsidRPr="00565A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credits</w:t>
      </w:r>
      <w:r w:rsidRPr="00565A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A4B63C" w14:textId="77777777" w:rsidR="004B2292" w:rsidRPr="00565A6F" w:rsidRDefault="004B2292" w:rsidP="004B229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a field of type </w:t>
      </w:r>
      <w:r w:rsidRPr="00565A6F">
        <w:rPr>
          <w:rFonts w:ascii="Times New Roman" w:hAnsi="Times New Roman" w:cs="Times New Roman"/>
          <w:i/>
          <w:iCs/>
          <w:sz w:val="24"/>
          <w:szCs w:val="24"/>
        </w:rPr>
        <w:t>boolean</w:t>
      </w:r>
      <w:r w:rsidRPr="00565A6F">
        <w:rPr>
          <w:rFonts w:ascii="Times New Roman" w:hAnsi="Times New Roman" w:cs="Times New Roman"/>
          <w:sz w:val="24"/>
          <w:szCs w:val="24"/>
        </w:rPr>
        <w:t xml:space="preserve"> called </w:t>
      </w:r>
      <w:r w:rsidRPr="00565A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applyDiscount</w:t>
      </w:r>
    </w:p>
    <w:p w14:paraId="44EFECB8" w14:textId="77777777" w:rsidR="004B2292" w:rsidRPr="00565A6F" w:rsidRDefault="004B2292" w:rsidP="004B229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add a setter and getter for the field </w:t>
      </w:r>
      <w:r w:rsidRPr="00565A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name</w:t>
      </w:r>
    </w:p>
    <w:p w14:paraId="43592F47" w14:textId="67B65552" w:rsidR="00565A6F" w:rsidRDefault="004B2292" w:rsidP="004B229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add a constructor that takes in the </w:t>
      </w:r>
      <w:r w:rsidRPr="00565A6F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565A6F">
        <w:rPr>
          <w:rFonts w:ascii="Times New Roman" w:hAnsi="Times New Roman" w:cs="Times New Roman"/>
          <w:sz w:val="24"/>
          <w:szCs w:val="24"/>
        </w:rPr>
        <w:t xml:space="preserve">, </w:t>
      </w:r>
      <w:r w:rsidRPr="00565A6F">
        <w:rPr>
          <w:rFonts w:ascii="Times New Roman" w:hAnsi="Times New Roman" w:cs="Times New Roman"/>
          <w:b/>
          <w:bCs/>
          <w:sz w:val="24"/>
          <w:szCs w:val="24"/>
        </w:rPr>
        <w:t>age</w:t>
      </w:r>
      <w:r w:rsidRPr="00565A6F">
        <w:rPr>
          <w:rFonts w:ascii="Times New Roman" w:hAnsi="Times New Roman" w:cs="Times New Roman"/>
          <w:sz w:val="24"/>
          <w:szCs w:val="24"/>
        </w:rPr>
        <w:t xml:space="preserve">, </w:t>
      </w:r>
      <w:r w:rsidRPr="00565A6F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565A6F">
        <w:rPr>
          <w:rFonts w:ascii="Times New Roman" w:hAnsi="Times New Roman" w:cs="Times New Roman"/>
          <w:sz w:val="24"/>
          <w:szCs w:val="24"/>
        </w:rPr>
        <w:t xml:space="preserve">, </w:t>
      </w:r>
      <w:r w:rsidRPr="00565A6F">
        <w:rPr>
          <w:rFonts w:ascii="Times New Roman" w:hAnsi="Times New Roman" w:cs="Times New Roman"/>
          <w:b/>
          <w:bCs/>
          <w:sz w:val="24"/>
          <w:szCs w:val="24"/>
        </w:rPr>
        <w:t>credits</w:t>
      </w:r>
      <w:r w:rsidRPr="00565A6F">
        <w:rPr>
          <w:rFonts w:ascii="Times New Roman" w:hAnsi="Times New Roman" w:cs="Times New Roman"/>
          <w:sz w:val="24"/>
          <w:szCs w:val="24"/>
        </w:rPr>
        <w:t xml:space="preserve"> and </w:t>
      </w:r>
      <w:r w:rsidRPr="00565A6F">
        <w:rPr>
          <w:rFonts w:ascii="Times New Roman" w:hAnsi="Times New Roman" w:cs="Times New Roman"/>
          <w:b/>
          <w:bCs/>
          <w:sz w:val="24"/>
          <w:szCs w:val="24"/>
        </w:rPr>
        <w:t>applyDiscount</w:t>
      </w:r>
    </w:p>
    <w:p w14:paraId="0A9C865A" w14:textId="3678796A" w:rsidR="00565A6F" w:rsidRDefault="00565A6F" w:rsidP="00565A6F">
      <w:pPr>
        <w:pStyle w:val="ListParagraph"/>
        <w:spacing w:before="100" w:beforeAutospacing="1" w:after="100" w:afterAutospacing="1" w:line="240" w:lineRule="auto"/>
        <w:ind w:left="72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D69E9D" wp14:editId="38B446CA">
                <wp:simplePos x="0" y="0"/>
                <wp:positionH relativeFrom="column">
                  <wp:posOffset>354807</wp:posOffset>
                </wp:positionH>
                <wp:positionV relativeFrom="paragraph">
                  <wp:posOffset>181299</wp:posOffset>
                </wp:positionV>
                <wp:extent cx="5259469" cy="4024695"/>
                <wp:effectExtent l="0" t="0" r="11430" b="13970"/>
                <wp:wrapNone/>
                <wp:docPr id="60106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469" cy="4024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0E7A6" w14:textId="77777777" w:rsidR="00565A6F" w:rsidRDefault="00565A6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69E9D" id="Text Box 3" o:spid="_x0000_s1033" type="#_x0000_t202" style="position:absolute;left:0;text-align:left;margin-left:27.95pt;margin-top:14.3pt;width:414.15pt;height:316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" fillcolor="white [3201]" strokeweight=".5pt">
                <v:textbox style="layout-flow:vertical-ideographic">
                  <w:txbxContent>
                    <w:p w14:paraId="12C0E7A6" w14:textId="77777777" w:rsidR="00565A6F" w:rsidRDefault="00565A6F"/>
                  </w:txbxContent>
                </v:textbox>
              </v:shape>
            </w:pict>
          </mc:Fallback>
        </mc:AlternateContent>
      </w:r>
    </w:p>
    <w:p w14:paraId="58F42838" w14:textId="77777777" w:rsidR="00565A6F" w:rsidRDefault="00565A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D94FCE2" w14:textId="77777777" w:rsidR="004B2292" w:rsidRPr="00565A6F" w:rsidRDefault="004B2292" w:rsidP="00565A6F">
      <w:pPr>
        <w:pStyle w:val="ListParagraph"/>
        <w:spacing w:before="100" w:beforeAutospacing="1" w:after="100" w:afterAutospacing="1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4F7787DD" w14:textId="77777777" w:rsidR="004B2292" w:rsidRDefault="004B2292" w:rsidP="004B2292">
      <w:pPr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462E07" wp14:editId="664A7C8D">
                <wp:simplePos x="0" y="0"/>
                <wp:positionH relativeFrom="column">
                  <wp:posOffset>-159125</wp:posOffset>
                </wp:positionH>
                <wp:positionV relativeFrom="paragraph">
                  <wp:posOffset>52631</wp:posOffset>
                </wp:positionV>
                <wp:extent cx="6019800" cy="6273985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62739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DE21D" id="Rectangle 1" o:spid="_x0000_s1026" style="position:absolute;margin-left:-12.55pt;margin-top:4.15pt;width:474pt;height:494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" filled="f" strokecolor="#4e2319 [1604]" strokeweight="1pt"/>
            </w:pict>
          </mc:Fallback>
        </mc:AlternateContent>
      </w:r>
    </w:p>
    <w:p w14:paraId="37A417A8" w14:textId="77777777" w:rsidR="004B2292" w:rsidRDefault="004B2292" w:rsidP="004B2292">
      <w:pPr>
        <w:spacing w:before="100" w:beforeAutospacing="1" w:after="100" w:afterAutospacing="1" w:line="240" w:lineRule="auto"/>
      </w:pPr>
    </w:p>
    <w:p w14:paraId="2D2C50DD" w14:textId="77777777" w:rsidR="004B2292" w:rsidRDefault="004B2292" w:rsidP="004B2292">
      <w:pPr>
        <w:spacing w:before="100" w:beforeAutospacing="1" w:after="100" w:afterAutospacing="1" w:line="240" w:lineRule="auto"/>
      </w:pPr>
    </w:p>
    <w:p w14:paraId="1826F70B" w14:textId="77777777" w:rsidR="004B2292" w:rsidRDefault="004B2292" w:rsidP="004B2292">
      <w:pPr>
        <w:spacing w:before="100" w:beforeAutospacing="1" w:after="100" w:afterAutospacing="1" w:line="240" w:lineRule="auto"/>
      </w:pPr>
    </w:p>
    <w:p w14:paraId="29E022C9" w14:textId="77777777" w:rsidR="004B2292" w:rsidRDefault="004B2292" w:rsidP="004B2292">
      <w:pPr>
        <w:spacing w:before="100" w:beforeAutospacing="1" w:after="100" w:afterAutospacing="1" w:line="240" w:lineRule="auto"/>
      </w:pPr>
    </w:p>
    <w:p w14:paraId="16A33EEE" w14:textId="77777777" w:rsidR="004B2292" w:rsidRDefault="004B2292" w:rsidP="004B2292">
      <w:pPr>
        <w:spacing w:before="100" w:beforeAutospacing="1" w:after="100" w:afterAutospacing="1" w:line="240" w:lineRule="auto"/>
      </w:pPr>
    </w:p>
    <w:p w14:paraId="0FB1F5FF" w14:textId="77777777" w:rsidR="004B2292" w:rsidRDefault="004B2292" w:rsidP="004B2292">
      <w:pPr>
        <w:spacing w:before="100" w:beforeAutospacing="1" w:after="100" w:afterAutospacing="1" w:line="240" w:lineRule="auto"/>
      </w:pPr>
    </w:p>
    <w:p w14:paraId="393700B1" w14:textId="77777777" w:rsidR="004B2292" w:rsidRDefault="004B2292" w:rsidP="004B2292">
      <w:pPr>
        <w:spacing w:before="100" w:beforeAutospacing="1" w:after="100" w:afterAutospacing="1" w:line="240" w:lineRule="auto"/>
      </w:pPr>
    </w:p>
    <w:p w14:paraId="0E2263F7" w14:textId="77777777" w:rsidR="004B2292" w:rsidRDefault="004B2292" w:rsidP="004B2292">
      <w:pPr>
        <w:spacing w:before="100" w:beforeAutospacing="1" w:after="100" w:afterAutospacing="1" w:line="240" w:lineRule="auto"/>
      </w:pPr>
    </w:p>
    <w:p w14:paraId="5861B027" w14:textId="77777777" w:rsidR="004B2292" w:rsidRDefault="004B2292" w:rsidP="004B2292">
      <w:pPr>
        <w:spacing w:before="100" w:beforeAutospacing="1" w:after="100" w:afterAutospacing="1" w:line="240" w:lineRule="auto"/>
      </w:pPr>
    </w:p>
    <w:p w14:paraId="36AFB590" w14:textId="77777777" w:rsidR="004B2292" w:rsidRDefault="004B2292" w:rsidP="004B2292">
      <w:pPr>
        <w:spacing w:before="100" w:beforeAutospacing="1" w:after="100" w:afterAutospacing="1" w:line="240" w:lineRule="auto"/>
      </w:pPr>
    </w:p>
    <w:p w14:paraId="479E2FE8" w14:textId="43049BA4" w:rsidR="004B2292" w:rsidRPr="00A70ACC" w:rsidRDefault="004B2292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AA0BA90" w14:textId="529921F6" w:rsidR="00565A6F" w:rsidRDefault="00565A6F" w:rsidP="004B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AAE5958" w14:textId="77777777" w:rsidR="00565A6F" w:rsidRDefault="00565A6F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page"/>
      </w:r>
    </w:p>
    <w:p w14:paraId="6C7578CC" w14:textId="77777777" w:rsidR="004B2292" w:rsidRPr="00A70ACC" w:rsidRDefault="004B2292" w:rsidP="004B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321F3A4" w14:textId="03FF07D5" w:rsidR="004B2292" w:rsidRPr="002B2246" w:rsidRDefault="004B2292" w:rsidP="004B2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Question 2 – Arrays </w:t>
      </w:r>
      <w:r w:rsidR="00565A6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 (15 Marks) </w:t>
      </w:r>
    </w:p>
    <w:p w14:paraId="688C9F6F" w14:textId="77777777" w:rsidR="004B2292" w:rsidRPr="00565A6F" w:rsidRDefault="004B2292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5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Write a method / code snippets to </w:t>
      </w:r>
    </w:p>
    <w:p w14:paraId="75CD62C0" w14:textId="77777777" w:rsidR="004B2292" w:rsidRPr="00565A6F" w:rsidRDefault="004B2292" w:rsidP="004B2292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5A6F">
        <w:rPr>
          <w:rFonts w:ascii="Times New Roman" w:eastAsia="Times New Roman" w:hAnsi="Times New Roman" w:cs="Times New Roman"/>
          <w:sz w:val="24"/>
          <w:szCs w:val="24"/>
          <w:lang w:eastAsia="en-GB"/>
        </w:rPr>
        <w:t>Set up a double array ‘</w:t>
      </w:r>
      <w:r w:rsidRPr="00565A6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wages</w:t>
      </w:r>
      <w:r w:rsidRPr="00565A6F">
        <w:rPr>
          <w:rFonts w:ascii="Times New Roman" w:eastAsia="Times New Roman" w:hAnsi="Times New Roman" w:cs="Times New Roman"/>
          <w:sz w:val="24"/>
          <w:szCs w:val="24"/>
          <w:lang w:eastAsia="en-GB"/>
        </w:rPr>
        <w:t>’  of size 10 (i.e. an array where each element is a double, for instance 2.33).</w:t>
      </w:r>
    </w:p>
    <w:p w14:paraId="6352627F" w14:textId="77777777" w:rsidR="004B2292" w:rsidRPr="00565A6F" w:rsidRDefault="004B2292" w:rsidP="004B2292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5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Scanner class to take input from user (Assume </w:t>
      </w:r>
      <w:r w:rsidRPr="00565A6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input</w:t>
      </w:r>
      <w:r w:rsidRPr="00565A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already setup as a Scanner object) </w:t>
      </w:r>
    </w:p>
    <w:p w14:paraId="6A99A0FD" w14:textId="77777777" w:rsidR="004B2292" w:rsidRPr="00565A6F" w:rsidRDefault="004B2292" w:rsidP="004B2292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5A6F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Calculate and print the average of the inputted wages.</w:t>
      </w:r>
    </w:p>
    <w:p w14:paraId="22C1F79B" w14:textId="77777777" w:rsidR="004B2292" w:rsidRPr="00565A6F" w:rsidRDefault="004B2292" w:rsidP="004B2292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5A6F">
        <w:rPr>
          <w:rFonts w:ascii="Times New Roman" w:eastAsia="Times New Roman" w:hAnsi="Times New Roman" w:cs="Times New Roman"/>
          <w:sz w:val="24"/>
          <w:szCs w:val="24"/>
          <w:lang w:eastAsia="en-GB"/>
        </w:rPr>
        <w:t>Only print out any wages over 100.</w:t>
      </w:r>
    </w:p>
    <w:p w14:paraId="0644CC28" w14:textId="77777777" w:rsidR="004B2292" w:rsidRPr="00565A6F" w:rsidRDefault="004B2292" w:rsidP="004B2292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5A6F">
        <w:rPr>
          <w:rFonts w:ascii="Times New Roman" w:eastAsia="Times New Roman" w:hAnsi="Times New Roman" w:cs="Times New Roman"/>
          <w:sz w:val="24"/>
          <w:szCs w:val="24"/>
          <w:lang w:eastAsia="en-GB"/>
        </w:rPr>
        <w:t>Anyone who earns over 1000 will have a 10% wage reduction. Make this reduction, then print out all the final values</w:t>
      </w:r>
    </w:p>
    <w:p w14:paraId="1858BBA7" w14:textId="48F902CC" w:rsidR="004B2292" w:rsidRDefault="00565A6F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31EC006" wp14:editId="62603591">
                <wp:simplePos x="0" y="0"/>
                <wp:positionH relativeFrom="column">
                  <wp:posOffset>-132428</wp:posOffset>
                </wp:positionH>
                <wp:positionV relativeFrom="paragraph">
                  <wp:posOffset>106272</wp:posOffset>
                </wp:positionV>
                <wp:extent cx="6019800" cy="6407475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6407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4C8A6" id="Rectangle 2" o:spid="_x0000_s1026" style="position:absolute;margin-left:-10.45pt;margin-top:8.35pt;width:474pt;height:504.5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" filled="f" strokecolor="#4e2319 [1604]" strokeweight="1pt"/>
            </w:pict>
          </mc:Fallback>
        </mc:AlternateContent>
      </w:r>
    </w:p>
    <w:p w14:paraId="1F23B416" w14:textId="3566EF59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7C06F3C" w14:textId="6628E724" w:rsidR="004B2292" w:rsidRPr="00A70ACC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C780FF6" w14:textId="5AE202E6" w:rsidR="004B2292" w:rsidRPr="00A70ACC" w:rsidRDefault="004B2292" w:rsidP="004B22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5092EED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C5A1CC7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80EE09A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DCB3369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7801737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8076B2D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FA78127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8128CE9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AB49505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CC5BA82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890D0F7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6AD4F00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1BC807A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7999B1E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AE09CB9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5E94258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0A2FB58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7911C7D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4FE9FC1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743AB3C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1A0CDF30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7ADAE55D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3A9E1214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5D285551" w14:textId="77777777" w:rsidR="004B2292" w:rsidRDefault="004B2292" w:rsidP="004B22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6F5DEC46" w14:textId="77777777" w:rsidR="004B2292" w:rsidRDefault="004B2292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13E3032" w14:textId="77777777" w:rsidR="004B2292" w:rsidRDefault="004B2292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03706FEB" w14:textId="77777777" w:rsidR="00565A6F" w:rsidRPr="002B2246" w:rsidRDefault="00565A6F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237528B8" w14:textId="2CA8E768" w:rsidR="004B2292" w:rsidRPr="00A70ACC" w:rsidRDefault="00353104" w:rsidP="004B2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31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31492B3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0A7E792" w14:textId="66C25692" w:rsidR="004B2292" w:rsidRPr="002B2246" w:rsidRDefault="00565A6F" w:rsidP="004B2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1EBC2526" wp14:editId="6E2DB1A7">
            <wp:simplePos x="0" y="0"/>
            <wp:positionH relativeFrom="margin">
              <wp:posOffset>3336174</wp:posOffset>
            </wp:positionH>
            <wp:positionV relativeFrom="paragraph">
              <wp:posOffset>360912</wp:posOffset>
            </wp:positionV>
            <wp:extent cx="3152775" cy="2747645"/>
            <wp:effectExtent l="0" t="0" r="9525" b="0"/>
            <wp:wrapTight wrapText="bothSides">
              <wp:wrapPolygon edited="0">
                <wp:start x="0" y="0"/>
                <wp:lineTo x="0" y="21415"/>
                <wp:lineTo x="21535" y="21415"/>
                <wp:lineTo x="21535" y="0"/>
                <wp:lineTo x="0" y="0"/>
              </wp:wrapPolygon>
            </wp:wrapTight>
            <wp:docPr id="3" name="Picture 3" descr="A graph with numbers and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numbers and a bar char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292"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Question 3 – if-else-if</w:t>
      </w:r>
    </w:p>
    <w:p w14:paraId="246BA5E1" w14:textId="25C5FEF3" w:rsidR="004B2292" w:rsidRPr="002B2246" w:rsidRDefault="004B2292" w:rsidP="004B229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B2246">
        <w:rPr>
          <w:rFonts w:ascii="Times New Roman" w:hAnsi="Times New Roman" w:cs="Times New Roman"/>
          <w:sz w:val="28"/>
          <w:szCs w:val="28"/>
        </w:rPr>
        <w:t xml:space="preserve"> </w:t>
      </w:r>
      <w:r w:rsidRPr="002B2246">
        <w:rPr>
          <w:rFonts w:ascii="Times New Roman" w:hAnsi="Times New Roman" w:cs="Times New Roman"/>
          <w:b/>
          <w:sz w:val="28"/>
          <w:szCs w:val="28"/>
        </w:rPr>
        <w:t>Marks and Grades</w:t>
      </w:r>
      <w:r w:rsidRPr="002B22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77A69" w14:textId="288586D9" w:rsidR="004B2292" w:rsidRPr="00565A6F" w:rsidRDefault="004B2292" w:rsidP="004B229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Given the grade categories </w:t>
      </w:r>
      <w:r w:rsidR="00565A6F">
        <w:rPr>
          <w:rFonts w:ascii="Times New Roman" w:hAnsi="Times New Roman" w:cs="Times New Roman"/>
          <w:sz w:val="24"/>
          <w:szCs w:val="24"/>
        </w:rPr>
        <w:t xml:space="preserve">as per diagram: </w:t>
      </w:r>
    </w:p>
    <w:p w14:paraId="0FAFE78A" w14:textId="421D367F" w:rsidR="004B2292" w:rsidRPr="00565A6F" w:rsidRDefault="004B2292" w:rsidP="004B229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A5240FE" w14:textId="423A38AD" w:rsidR="004B2292" w:rsidRPr="00565A6F" w:rsidRDefault="004B2292" w:rsidP="004B229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Write a method </w:t>
      </w:r>
      <w:r w:rsidRPr="00565A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printGrade(int mark)</w:t>
      </w:r>
      <w:r w:rsidRPr="00565A6F">
        <w:rPr>
          <w:rFonts w:ascii="Times New Roman" w:hAnsi="Times New Roman" w:cs="Times New Roman"/>
          <w:sz w:val="24"/>
          <w:szCs w:val="24"/>
        </w:rPr>
        <w:t xml:space="preserve"> which takes a person's given mark and prints the corresponding grade (e.g. "H1", "H2", etc.) </w:t>
      </w:r>
    </w:p>
    <w:p w14:paraId="70944263" w14:textId="03B6F9BD" w:rsidR="004B2292" w:rsidRPr="00565A6F" w:rsidRDefault="004B2292" w:rsidP="004B229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A6F">
        <w:rPr>
          <w:rFonts w:ascii="Times New Roman" w:hAnsi="Times New Roman" w:cs="Times New Roman"/>
          <w:sz w:val="24"/>
          <w:szCs w:val="24"/>
        </w:rPr>
        <w:t xml:space="preserve">(You can leave out the Grades H4 - H6 inclusive - just write a comment like // ‘and so on’ ) </w:t>
      </w:r>
    </w:p>
    <w:p w14:paraId="02C3C24F" w14:textId="1D9778AA" w:rsidR="004B2292" w:rsidRDefault="00565A6F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546FE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2A15792" wp14:editId="0CFE8015">
                <wp:simplePos x="0" y="0"/>
                <wp:positionH relativeFrom="margin">
                  <wp:posOffset>-39370</wp:posOffset>
                </wp:positionH>
                <wp:positionV relativeFrom="paragraph">
                  <wp:posOffset>388922</wp:posOffset>
                </wp:positionV>
                <wp:extent cx="6048375" cy="4057650"/>
                <wp:effectExtent l="0" t="0" r="9525" b="19050"/>
                <wp:wrapSquare wrapText="bothSides"/>
                <wp:docPr id="910110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E6D7B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public void printGrade(int mark) { </w:t>
                            </w:r>
                          </w:p>
                          <w:p w14:paraId="331ABB63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393852E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D6902BC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09ADC02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FF72059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6A0FEA0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955298D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327CF81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9505410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9B5DF99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14FDF19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02EBF36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C6A617F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82B07AD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5D236B6" w14:textId="77777777" w:rsidR="00565A6F" w:rsidRDefault="00565A6F" w:rsidP="00565A6F"/>
                          <w:p w14:paraId="1C89CD2B" w14:textId="77777777" w:rsidR="00565A6F" w:rsidRDefault="00565A6F" w:rsidP="00565A6F"/>
                          <w:p w14:paraId="6D90B76C" w14:textId="77777777" w:rsidR="00565A6F" w:rsidRDefault="00565A6F" w:rsidP="00565A6F"/>
                          <w:p w14:paraId="63D98B0A" w14:textId="77777777" w:rsidR="00565A6F" w:rsidRDefault="00565A6F" w:rsidP="00565A6F"/>
                          <w:p w14:paraId="2BB7F28C" w14:textId="77777777" w:rsidR="00565A6F" w:rsidRDefault="00565A6F" w:rsidP="00565A6F"/>
                          <w:p w14:paraId="4AE0BEA0" w14:textId="77777777" w:rsidR="00565A6F" w:rsidRDefault="00565A6F" w:rsidP="00565A6F"/>
                          <w:p w14:paraId="2AFDCAD5" w14:textId="77777777" w:rsidR="00565A6F" w:rsidRDefault="00565A6F" w:rsidP="00565A6F"/>
                          <w:p w14:paraId="655B0486" w14:textId="77777777" w:rsidR="00565A6F" w:rsidRDefault="00565A6F" w:rsidP="00565A6F"/>
                          <w:p w14:paraId="6FC97CE4" w14:textId="77777777" w:rsidR="00565A6F" w:rsidRDefault="00565A6F" w:rsidP="00565A6F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15792" id="_x0000_s1034" type="#_x0000_t202" style="position:absolute;margin-left:-3.1pt;margin-top:30.6pt;width:476.25pt;height:319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">
                <v:textbox>
                  <w:txbxContent>
                    <w:p w14:paraId="1FDE6D7B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public void printGrade(int mark) { </w:t>
                      </w:r>
                    </w:p>
                    <w:p w14:paraId="331ABB63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2393852E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6D6902BC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709ADC02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7FF72059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46A0FEA0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2955298D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4327CF81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69505410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49B5DF99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614FDF19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502EBF36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2C6A617F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082B07AD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75D236B6" w14:textId="77777777" w:rsidR="00565A6F" w:rsidRDefault="00565A6F" w:rsidP="00565A6F"/>
                    <w:p w14:paraId="1C89CD2B" w14:textId="77777777" w:rsidR="00565A6F" w:rsidRDefault="00565A6F" w:rsidP="00565A6F"/>
                    <w:p w14:paraId="6D90B76C" w14:textId="77777777" w:rsidR="00565A6F" w:rsidRDefault="00565A6F" w:rsidP="00565A6F"/>
                    <w:p w14:paraId="63D98B0A" w14:textId="77777777" w:rsidR="00565A6F" w:rsidRDefault="00565A6F" w:rsidP="00565A6F"/>
                    <w:p w14:paraId="2BB7F28C" w14:textId="77777777" w:rsidR="00565A6F" w:rsidRDefault="00565A6F" w:rsidP="00565A6F"/>
                    <w:p w14:paraId="4AE0BEA0" w14:textId="77777777" w:rsidR="00565A6F" w:rsidRDefault="00565A6F" w:rsidP="00565A6F"/>
                    <w:p w14:paraId="2AFDCAD5" w14:textId="77777777" w:rsidR="00565A6F" w:rsidRDefault="00565A6F" w:rsidP="00565A6F"/>
                    <w:p w14:paraId="655B0486" w14:textId="77777777" w:rsidR="00565A6F" w:rsidRDefault="00565A6F" w:rsidP="00565A6F"/>
                    <w:p w14:paraId="6FC97CE4" w14:textId="77777777" w:rsidR="00565A6F" w:rsidRDefault="00565A6F" w:rsidP="00565A6F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020B38" w14:textId="77777777" w:rsidR="004B2292" w:rsidRDefault="004B2292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546FE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7C96BDB" wp14:editId="31EB7254">
                <wp:simplePos x="0" y="0"/>
                <wp:positionH relativeFrom="margin">
                  <wp:posOffset>635</wp:posOffset>
                </wp:positionH>
                <wp:positionV relativeFrom="paragraph">
                  <wp:posOffset>335915</wp:posOffset>
                </wp:positionV>
                <wp:extent cx="6048375" cy="7962265"/>
                <wp:effectExtent l="0" t="0" r="952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796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C4322" w14:textId="6D180870" w:rsidR="004B2292" w:rsidRDefault="00565A6F" w:rsidP="004B2292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>// printGrade() continued…</w:t>
                            </w:r>
                          </w:p>
                          <w:p w14:paraId="28E8496B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2554E15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DA16F05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52CE22A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5ED4CCF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BA87C16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9AD3E7E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6435432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001D5A2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16D8F06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314DDF5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293AE63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695D027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0C5F26E3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9638737" w14:textId="77777777" w:rsidR="004B2292" w:rsidRDefault="004B2292" w:rsidP="004B2292"/>
                          <w:p w14:paraId="3A471E06" w14:textId="77777777" w:rsidR="004B2292" w:rsidRDefault="004B2292" w:rsidP="004B2292"/>
                          <w:p w14:paraId="5557AC3D" w14:textId="77777777" w:rsidR="004B2292" w:rsidRDefault="004B2292" w:rsidP="004B2292"/>
                          <w:p w14:paraId="1F7774C2" w14:textId="77777777" w:rsidR="004B2292" w:rsidRDefault="004B2292" w:rsidP="004B2292"/>
                          <w:p w14:paraId="44C6ECBA" w14:textId="77777777" w:rsidR="004B2292" w:rsidRDefault="004B2292" w:rsidP="004B2292"/>
                          <w:p w14:paraId="1E746288" w14:textId="4192A2A2" w:rsidR="004B2292" w:rsidRDefault="00565A6F" w:rsidP="004B2292">
                            <w:r>
                              <w:t>}</w:t>
                            </w:r>
                          </w:p>
                          <w:p w14:paraId="71F4AF67" w14:textId="77777777" w:rsidR="004B2292" w:rsidRDefault="004B2292" w:rsidP="004B2292"/>
                          <w:p w14:paraId="52FA04DE" w14:textId="77777777" w:rsidR="004B2292" w:rsidRDefault="004B2292" w:rsidP="004B2292"/>
                          <w:p w14:paraId="5C999BA1" w14:textId="77777777" w:rsidR="004B2292" w:rsidRDefault="004B2292" w:rsidP="004B2292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96BDB" id="_x0000_s1035" type="#_x0000_t202" style="position:absolute;margin-left:.05pt;margin-top:26.45pt;width:476.25pt;height:626.9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">
                <v:textbox>
                  <w:txbxContent>
                    <w:p w14:paraId="3E3C4322" w14:textId="6D180870" w:rsidR="004B2292" w:rsidRDefault="00565A6F" w:rsidP="004B2292">
                      <w:pPr>
                        <w:spacing w:before="100" w:beforeAutospacing="1" w:after="100" w:afterAutospacing="1" w:line="240" w:lineRule="auto"/>
                      </w:pPr>
                      <w:r>
                        <w:t>// printGrade() continued…</w:t>
                      </w:r>
                    </w:p>
                    <w:p w14:paraId="28E8496B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72554E15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4DA16F05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452CE22A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65ED4CCF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5BA87C16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69AD3E7E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36435432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5001D5A2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716D8F06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1314DDF5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2293AE63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1695D027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0C5F26E3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39638737" w14:textId="77777777" w:rsidR="004B2292" w:rsidRDefault="004B2292" w:rsidP="004B2292"/>
                    <w:p w14:paraId="3A471E06" w14:textId="77777777" w:rsidR="004B2292" w:rsidRDefault="004B2292" w:rsidP="004B2292"/>
                    <w:p w14:paraId="5557AC3D" w14:textId="77777777" w:rsidR="004B2292" w:rsidRDefault="004B2292" w:rsidP="004B2292"/>
                    <w:p w14:paraId="1F7774C2" w14:textId="77777777" w:rsidR="004B2292" w:rsidRDefault="004B2292" w:rsidP="004B2292"/>
                    <w:p w14:paraId="44C6ECBA" w14:textId="77777777" w:rsidR="004B2292" w:rsidRDefault="004B2292" w:rsidP="004B2292"/>
                    <w:p w14:paraId="1E746288" w14:textId="4192A2A2" w:rsidR="004B2292" w:rsidRDefault="00565A6F" w:rsidP="004B2292">
                      <w:r>
                        <w:t>}</w:t>
                      </w:r>
                    </w:p>
                    <w:p w14:paraId="71F4AF67" w14:textId="77777777" w:rsidR="004B2292" w:rsidRDefault="004B2292" w:rsidP="004B2292"/>
                    <w:p w14:paraId="52FA04DE" w14:textId="77777777" w:rsidR="004B2292" w:rsidRDefault="004B2292" w:rsidP="004B2292"/>
                    <w:p w14:paraId="5C999BA1" w14:textId="77777777" w:rsidR="004B2292" w:rsidRDefault="004B2292" w:rsidP="004B2292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0963D7" w14:textId="14EA3D7C" w:rsidR="004B2292" w:rsidRPr="00565A6F" w:rsidRDefault="00353104" w:rsidP="00565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310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07DFE0F3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4B22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br w:type="page"/>
      </w:r>
      <w:r w:rsidR="004B2292" w:rsidRPr="001E2183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>Question 4 – Loops</w:t>
      </w:r>
      <w:r w:rsidR="00565A6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. (15 Marks - 5 x 3) </w:t>
      </w:r>
    </w:p>
    <w:p w14:paraId="0E47E38F" w14:textId="227EFC3F" w:rsidR="004B2292" w:rsidRPr="001E2183" w:rsidRDefault="004B2292" w:rsidP="004B229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E2183">
        <w:rPr>
          <w:rFonts w:ascii="Times New Roman" w:hAnsi="Times New Roman" w:cs="Times New Roman"/>
          <w:sz w:val="24"/>
          <w:szCs w:val="24"/>
        </w:rPr>
        <w:t xml:space="preserve">Write Java code for each of the following, you can use a </w:t>
      </w:r>
      <w:r w:rsidRPr="001E2183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Pr="001E2183">
        <w:rPr>
          <w:rFonts w:ascii="Times New Roman" w:hAnsi="Times New Roman" w:cs="Times New Roman"/>
          <w:sz w:val="24"/>
          <w:szCs w:val="24"/>
        </w:rPr>
        <w:t xml:space="preserve"> or </w:t>
      </w:r>
      <w:r w:rsidRPr="001E2183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1E2183">
        <w:rPr>
          <w:rFonts w:ascii="Times New Roman" w:hAnsi="Times New Roman" w:cs="Times New Roman"/>
          <w:sz w:val="24"/>
          <w:szCs w:val="24"/>
        </w:rPr>
        <w:t xml:space="preserve"> loop:</w:t>
      </w:r>
    </w:p>
    <w:p w14:paraId="76F19E1E" w14:textId="23023731" w:rsidR="004B2292" w:rsidRPr="001E2183" w:rsidRDefault="004B2292" w:rsidP="004B2292">
      <w:pPr>
        <w:pStyle w:val="ListParagraph"/>
        <w:numPr>
          <w:ilvl w:val="1"/>
          <w:numId w:val="3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1E2183">
        <w:rPr>
          <w:rFonts w:ascii="Times New Roman" w:hAnsi="Times New Roman" w:cs="Times New Roman"/>
          <w:sz w:val="24"/>
          <w:szCs w:val="24"/>
        </w:rPr>
        <w:t xml:space="preserve">Print the message "Hello World" five times using a loop. </w:t>
      </w:r>
    </w:p>
    <w:p w14:paraId="2E4BD571" w14:textId="5A6E2115" w:rsidR="004B2292" w:rsidRPr="001E2183" w:rsidRDefault="004B2292" w:rsidP="004B2292">
      <w:pPr>
        <w:pStyle w:val="ListParagraph"/>
        <w:numPr>
          <w:ilvl w:val="1"/>
          <w:numId w:val="3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1E2183">
        <w:rPr>
          <w:rFonts w:ascii="Times New Roman" w:hAnsi="Times New Roman" w:cs="Times New Roman"/>
          <w:sz w:val="24"/>
          <w:szCs w:val="24"/>
        </w:rPr>
        <w:t xml:space="preserve">Print the numbers from 10 down to 1 (inclusive) on the same line, separated by spaces. </w:t>
      </w:r>
    </w:p>
    <w:p w14:paraId="2E482326" w14:textId="241E29D4" w:rsidR="004B2292" w:rsidRPr="001E2183" w:rsidRDefault="004B2292" w:rsidP="004B2292">
      <w:pPr>
        <w:pStyle w:val="ListParagraph"/>
        <w:numPr>
          <w:ilvl w:val="1"/>
          <w:numId w:val="3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1E2183">
        <w:rPr>
          <w:rFonts w:ascii="Times New Roman" w:hAnsi="Times New Roman" w:cs="Times New Roman"/>
          <w:sz w:val="24"/>
          <w:szCs w:val="24"/>
        </w:rPr>
        <w:t xml:space="preserve">Print the numbers from 5 to 12 (inclusive) on separate lines. </w:t>
      </w:r>
    </w:p>
    <w:p w14:paraId="63C58ABA" w14:textId="6101E716" w:rsidR="004B2292" w:rsidRDefault="004B2292" w:rsidP="00565A6F">
      <w:pPr>
        <w:pStyle w:val="ListParagraph"/>
        <w:numPr>
          <w:ilvl w:val="1"/>
          <w:numId w:val="3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1E2183">
        <w:rPr>
          <w:rFonts w:ascii="Times New Roman" w:hAnsi="Times New Roman" w:cs="Times New Roman"/>
          <w:sz w:val="24"/>
          <w:szCs w:val="24"/>
        </w:rPr>
        <w:t xml:space="preserve">Print the numbers from 2 to 17 (inclusive) in steps of 3 on separate </w:t>
      </w:r>
      <w:r w:rsidR="00565A6F">
        <w:rPr>
          <w:rFonts w:ascii="Times New Roman" w:hAnsi="Times New Roman" w:cs="Times New Roman"/>
          <w:sz w:val="24"/>
          <w:szCs w:val="24"/>
        </w:rPr>
        <w:t>lines.</w:t>
      </w:r>
    </w:p>
    <w:p w14:paraId="39D2F7D1" w14:textId="4D448FD2" w:rsidR="00565A6F" w:rsidRPr="00565A6F" w:rsidRDefault="00565A6F" w:rsidP="00565A6F">
      <w:pPr>
        <w:pStyle w:val="ListParagraph"/>
        <w:numPr>
          <w:ilvl w:val="1"/>
          <w:numId w:val="34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numbers from 1 t0 100 that are multiples of 7.</w:t>
      </w:r>
    </w:p>
    <w:p w14:paraId="2C67FACE" w14:textId="4DF80DED" w:rsidR="004B2292" w:rsidRPr="00A70ACC" w:rsidRDefault="00565A6F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2183">
        <w:rPr>
          <w:rFonts w:eastAsia="Times New Roman"/>
          <w:i/>
          <w:iCs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1A9B634B" wp14:editId="76F700F1">
                <wp:simplePos x="0" y="0"/>
                <wp:positionH relativeFrom="margin">
                  <wp:posOffset>-66040</wp:posOffset>
                </wp:positionH>
                <wp:positionV relativeFrom="paragraph">
                  <wp:posOffset>370840</wp:posOffset>
                </wp:positionV>
                <wp:extent cx="6048375" cy="6053455"/>
                <wp:effectExtent l="0" t="0" r="9525" b="1714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6053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050AE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B03F8C7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726BD4C3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DCE4151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CAC794C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FB62D47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AF3E05F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8F385B6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15D71DC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8E5B720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FAF14ED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AC29AD2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6BA3225" w14:textId="77777777" w:rsidR="004B2292" w:rsidRDefault="004B2292" w:rsidP="004B2292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402296B3" w14:textId="77777777" w:rsidR="004B2292" w:rsidRDefault="004B2292" w:rsidP="004B22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B634B" id="_x0000_s1036" type="#_x0000_t202" style="position:absolute;margin-left:-5.2pt;margin-top:29.2pt;width:476.25pt;height:476.6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">
                <v:textbox>
                  <w:txbxContent>
                    <w:p w14:paraId="356050AE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4B03F8C7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726BD4C3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2DCE4151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5CAC794C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5FB62D47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6AF3E05F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28F385B6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215D71DC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18E5B720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3FAF14ED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3AC29AD2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56BA3225" w14:textId="77777777" w:rsidR="004B2292" w:rsidRDefault="004B2292" w:rsidP="004B2292">
                      <w:pPr>
                        <w:spacing w:before="100" w:beforeAutospacing="1" w:after="100" w:afterAutospacing="1" w:line="240" w:lineRule="auto"/>
                      </w:pPr>
                    </w:p>
                    <w:p w14:paraId="402296B3" w14:textId="77777777" w:rsidR="004B2292" w:rsidRDefault="004B2292" w:rsidP="004B2292"/>
                  </w:txbxContent>
                </v:textbox>
                <w10:wrap type="square" anchorx="margin"/>
              </v:shape>
            </w:pict>
          </mc:Fallback>
        </mc:AlternateContent>
      </w:r>
      <w:r w:rsidR="004B2292"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</w:p>
    <w:p w14:paraId="2C0D86A1" w14:textId="212946F3" w:rsidR="004B2292" w:rsidRDefault="004B2292" w:rsidP="004B2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14:paraId="4A310478" w14:textId="77777777" w:rsidR="004B2292" w:rsidRDefault="004B2292" w:rsidP="00C10BB5">
      <w:pPr>
        <w:rPr>
          <w:rFonts w:ascii="Times New Roman" w:hAnsi="Times New Roman" w:cs="Times New Roman"/>
          <w:sz w:val="28"/>
          <w:szCs w:val="28"/>
        </w:rPr>
      </w:pPr>
    </w:p>
    <w:p w14:paraId="09D97FE1" w14:textId="77777777" w:rsidR="00565A6F" w:rsidRDefault="00565A6F" w:rsidP="00C10BB5">
      <w:pPr>
        <w:rPr>
          <w:rFonts w:ascii="Times New Roman" w:hAnsi="Times New Roman" w:cs="Times New Roman"/>
          <w:sz w:val="28"/>
          <w:szCs w:val="28"/>
        </w:rPr>
      </w:pPr>
    </w:p>
    <w:p w14:paraId="707DCD14" w14:textId="25316849" w:rsidR="00565A6F" w:rsidRDefault="00565A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7A8146" w14:textId="1FA9607D" w:rsidR="00565A6F" w:rsidRPr="00C10BB5" w:rsidRDefault="00565A6F" w:rsidP="00C10BB5">
      <w:pPr>
        <w:rPr>
          <w:rFonts w:ascii="Times New Roman" w:hAnsi="Times New Roman" w:cs="Times New Roman"/>
          <w:sz w:val="28"/>
          <w:szCs w:val="28"/>
        </w:rPr>
      </w:pPr>
      <w:r w:rsidRPr="001E2183">
        <w:rPr>
          <w:rFonts w:eastAsia="Times New Roman"/>
          <w:i/>
          <w:iCs/>
          <w:noProof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FE76E22" wp14:editId="7E0EF153">
                <wp:simplePos x="0" y="0"/>
                <wp:positionH relativeFrom="margin">
                  <wp:posOffset>635</wp:posOffset>
                </wp:positionH>
                <wp:positionV relativeFrom="paragraph">
                  <wp:posOffset>322580</wp:posOffset>
                </wp:positionV>
                <wp:extent cx="6048375" cy="8222615"/>
                <wp:effectExtent l="0" t="0" r="9525" b="6985"/>
                <wp:wrapSquare wrapText="bothSides"/>
                <wp:docPr id="1061021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822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F5216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B7D07A9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69BA6ED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C5FA558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3C56F33E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EBE55EE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6F38572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753352B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E2B626C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16BC518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6E74E6EF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15CC4807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58F3E8EB" w14:textId="77777777" w:rsidR="00565A6F" w:rsidRDefault="00565A6F" w:rsidP="00565A6F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14:paraId="203B57F0" w14:textId="77777777" w:rsidR="00565A6F" w:rsidRDefault="00565A6F" w:rsidP="00565A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76E22" id="_x0000_s1037" type="#_x0000_t202" style="position:absolute;margin-left:.05pt;margin-top:25.4pt;width:476.25pt;height:647.4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">
                <v:textbox>
                  <w:txbxContent>
                    <w:p w14:paraId="5C7F5216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1B7D07A9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269BA6ED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3C5FA558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3C56F33E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6EBE55EE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16F38572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1753352B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6E2B626C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116BC518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6E74E6EF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15CC4807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58F3E8EB" w14:textId="77777777" w:rsidR="00565A6F" w:rsidRDefault="00565A6F" w:rsidP="00565A6F">
                      <w:pPr>
                        <w:spacing w:before="100" w:beforeAutospacing="1" w:after="100" w:afterAutospacing="1" w:line="240" w:lineRule="auto"/>
                      </w:pPr>
                    </w:p>
                    <w:p w14:paraId="203B57F0" w14:textId="77777777" w:rsidR="00565A6F" w:rsidRDefault="00565A6F" w:rsidP="00565A6F"/>
                  </w:txbxContent>
                </v:textbox>
                <w10:wrap type="square" anchorx="margin"/>
              </v:shape>
            </w:pict>
          </mc:Fallback>
        </mc:AlternateContent>
      </w:r>
    </w:p>
    <w:sectPr w:rsidR="00565A6F" w:rsidRPr="00C10BB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7AFB7" w14:textId="77777777" w:rsidR="00353104" w:rsidRDefault="00353104">
      <w:pPr>
        <w:spacing w:after="0" w:line="240" w:lineRule="auto"/>
      </w:pPr>
      <w:r>
        <w:separator/>
      </w:r>
    </w:p>
  </w:endnote>
  <w:endnote w:type="continuationSeparator" w:id="0">
    <w:p w14:paraId="685466A1" w14:textId="77777777" w:rsidR="00353104" w:rsidRDefault="00353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815F" w14:textId="77777777" w:rsidR="00356E09" w:rsidRDefault="00356E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9D51" w14:textId="77777777" w:rsidR="00356E09" w:rsidRDefault="00356E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E91D6" w14:textId="77777777" w:rsidR="00353104" w:rsidRDefault="00353104">
      <w:pPr>
        <w:spacing w:after="0" w:line="240" w:lineRule="auto"/>
      </w:pPr>
      <w:r>
        <w:separator/>
      </w:r>
    </w:p>
  </w:footnote>
  <w:footnote w:type="continuationSeparator" w:id="0">
    <w:p w14:paraId="4A14514F" w14:textId="77777777" w:rsidR="00353104" w:rsidRDefault="00353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750F8" w14:textId="31B0E442" w:rsidR="00356E09" w:rsidRDefault="00353104">
    <w:pPr>
      <w:pStyle w:val="Header"/>
    </w:pPr>
    <w:r>
      <w:rPr>
        <w:noProof/>
      </w:rPr>
      <w:pict w14:anchorId="34007B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1269" o:spid="_x0000_s1027" type="#_x0000_t136" alt="" style="position:absolute;margin-left:0;margin-top:0;width:528.3pt;height:176.1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e00" stroked="f">
          <v:fill opacity="34078f"/>
          <v:textpath style="font-family:&quot;Century Gothic&quot;;font-size:1pt" string="SAMPL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1777" w14:textId="56983D9D" w:rsidR="00356E09" w:rsidRDefault="00353104">
    <w:pPr>
      <w:pStyle w:val="Header"/>
    </w:pPr>
    <w:r>
      <w:rPr>
        <w:noProof/>
      </w:rPr>
      <w:pict w14:anchorId="598640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1270" o:spid="_x0000_s1026" type="#_x0000_t136" alt="" style="position:absolute;margin-left:0;margin-top:0;width:528.3pt;height:176.1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e00" stroked="f">
          <v:fill opacity="34078f"/>
          <v:textpath style="font-family:&quot;Century Gothic&quot;;font-size:1pt" string="SAMPL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1B35F" w14:textId="22815408" w:rsidR="00356E09" w:rsidRDefault="00353104">
    <w:pPr>
      <w:pStyle w:val="Header"/>
    </w:pPr>
    <w:r>
      <w:rPr>
        <w:noProof/>
      </w:rPr>
      <w:pict w14:anchorId="4EAB9A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1268" o:spid="_x0000_s1025" type="#_x0000_t136" alt="" style="position:absolute;margin-left:0;margin-top:0;width:528.3pt;height:176.1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e00" stroked="f">
          <v:fill opacity="34078f"/>
          <v:textpath style="font-family:&quot;Century Gothic&quot;;font-size:1pt" string="SAMPL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6727E"/>
    <w:multiLevelType w:val="hybridMultilevel"/>
    <w:tmpl w:val="30E89F78"/>
    <w:lvl w:ilvl="0" w:tplc="432ECE90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04546E8E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A968A7F0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0E6EE12A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A9CEAF78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14E2A7E8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1E82D374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B672B030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D6FE6F2A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1" w15:restartNumberingAfterBreak="0">
    <w:nsid w:val="0C9C6C47"/>
    <w:multiLevelType w:val="hybridMultilevel"/>
    <w:tmpl w:val="60808976"/>
    <w:lvl w:ilvl="0" w:tplc="0A54BD0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2228D5A6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B81C823C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BF465FB4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CF38571A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0F42CCBA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9B78F786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5CF0E708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A36CE4FA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2" w15:restartNumberingAfterBreak="0">
    <w:nsid w:val="180956CC"/>
    <w:multiLevelType w:val="hybridMultilevel"/>
    <w:tmpl w:val="39561DEC"/>
    <w:lvl w:ilvl="0" w:tplc="5AD2B52A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C19E7B3C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25302DB4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DEECBDAC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027C9690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B4A2589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ED08ED44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C8084E46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4F34F09C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3" w15:restartNumberingAfterBreak="0">
    <w:nsid w:val="18313D90"/>
    <w:multiLevelType w:val="hybridMultilevel"/>
    <w:tmpl w:val="19261962"/>
    <w:lvl w:ilvl="0" w:tplc="4CB2C312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1FF418A4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A4C48750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8EF2848A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211CBBD4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3D148A0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9A4A7C28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7C1CDC56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538EEF28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4" w15:restartNumberingAfterBreak="0">
    <w:nsid w:val="1EBC4EAF"/>
    <w:multiLevelType w:val="hybridMultilevel"/>
    <w:tmpl w:val="B2E47D06"/>
    <w:lvl w:ilvl="0" w:tplc="D33EB196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617A12D8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6ED2E15E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94A85D7A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6C42A39E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4E546AF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E3BE7C8C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80A22D54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6EBCB6C0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5" w15:restartNumberingAfterBreak="0">
    <w:nsid w:val="2A651266"/>
    <w:multiLevelType w:val="multilevel"/>
    <w:tmpl w:val="F75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D1A0144"/>
    <w:multiLevelType w:val="hybridMultilevel"/>
    <w:tmpl w:val="85D6EB7C"/>
    <w:lvl w:ilvl="0" w:tplc="A9A811D8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D3A03294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E6ACDB46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B834302C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616A8A42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A3D808A6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0D4C61C8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B0EE25DA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9404C8C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7" w15:restartNumberingAfterBreak="0">
    <w:nsid w:val="3254756C"/>
    <w:multiLevelType w:val="hybridMultilevel"/>
    <w:tmpl w:val="DFF20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D2D73"/>
    <w:multiLevelType w:val="hybridMultilevel"/>
    <w:tmpl w:val="9B0243F8"/>
    <w:lvl w:ilvl="0" w:tplc="E024403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ACE42A4A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DAAEC670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735C1648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153877AC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88BADAD8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3FBEBBB0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F76699AC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0256EAF8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9" w15:restartNumberingAfterBreak="0">
    <w:nsid w:val="3CB34DD6"/>
    <w:multiLevelType w:val="hybridMultilevel"/>
    <w:tmpl w:val="9B860B58"/>
    <w:lvl w:ilvl="0" w:tplc="68D65980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11EA82DC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DB78273C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A3D0EEE8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0386A802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08749866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1952BB66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EA14858E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1124005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0" w15:restartNumberingAfterBreak="0">
    <w:nsid w:val="44DA2508"/>
    <w:multiLevelType w:val="hybridMultilevel"/>
    <w:tmpl w:val="C632FB42"/>
    <w:lvl w:ilvl="0" w:tplc="AEE4F792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502C14FC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76E8258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500E9C86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524C8B36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09566750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C776A25C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3D82F46C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71E02F86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1" w15:restartNumberingAfterBreak="0">
    <w:nsid w:val="45EB003F"/>
    <w:multiLevelType w:val="multilevel"/>
    <w:tmpl w:val="2D1CDF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2" w15:restartNumberingAfterBreak="0">
    <w:nsid w:val="4E027827"/>
    <w:multiLevelType w:val="hybridMultilevel"/>
    <w:tmpl w:val="7FF8C86C"/>
    <w:lvl w:ilvl="0" w:tplc="85184FB6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85C67182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0D5E1C4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7EBC508A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4120C2B8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8A7647B0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88FEED30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E6EED2D6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E544FE56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3" w15:restartNumberingAfterBreak="0">
    <w:nsid w:val="50CC5811"/>
    <w:multiLevelType w:val="hybridMultilevel"/>
    <w:tmpl w:val="BB8457FA"/>
    <w:lvl w:ilvl="0" w:tplc="62BC4C02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5E94D960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C0A27A40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8542D754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415AAC16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67EC3C2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AF386E84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17183DBC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D456898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4" w15:restartNumberingAfterBreak="0">
    <w:nsid w:val="54CE1EAA"/>
    <w:multiLevelType w:val="multilevel"/>
    <w:tmpl w:val="15E8E3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60C6085"/>
    <w:multiLevelType w:val="hybridMultilevel"/>
    <w:tmpl w:val="36E44008"/>
    <w:lvl w:ilvl="0" w:tplc="E390BA5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EC3664FA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23EEB256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02ACF60C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AE7E987A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1568B584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0828275E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A5E61540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7A0220E8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6" w15:restartNumberingAfterBreak="0">
    <w:nsid w:val="58615017"/>
    <w:multiLevelType w:val="hybridMultilevel"/>
    <w:tmpl w:val="93243808"/>
    <w:lvl w:ilvl="0" w:tplc="E17AC916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D8C0D7D0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03C4D974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CA18B6D8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2DF0B73A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BDD63720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273693D0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35463AF2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A82AC95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7" w15:restartNumberingAfterBreak="0">
    <w:nsid w:val="5A327B29"/>
    <w:multiLevelType w:val="hybridMultilevel"/>
    <w:tmpl w:val="53381FF4"/>
    <w:lvl w:ilvl="0" w:tplc="42786308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C30A0C1A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8384CA22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0276BA44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3A16A88C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919CAA68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D59EC8BA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FAFC494A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2C24D0F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8" w15:restartNumberingAfterBreak="0">
    <w:nsid w:val="699A0B31"/>
    <w:multiLevelType w:val="hybridMultilevel"/>
    <w:tmpl w:val="19402CB8"/>
    <w:lvl w:ilvl="0" w:tplc="0F34B2B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752EF4FA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A212192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969EAB0E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D7B023A0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FFBA1006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202EDE9C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B16C2D54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39969144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9" w15:restartNumberingAfterBreak="0">
    <w:nsid w:val="6B8A4F02"/>
    <w:multiLevelType w:val="hybridMultilevel"/>
    <w:tmpl w:val="74882730"/>
    <w:lvl w:ilvl="0" w:tplc="DAD23DD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71FE7F58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D4DA3C1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D4CAE906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291C6E5E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99C4A35A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43300D98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E5F68CEC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CED8BE98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30" w15:restartNumberingAfterBreak="0">
    <w:nsid w:val="6D01080E"/>
    <w:multiLevelType w:val="hybridMultilevel"/>
    <w:tmpl w:val="5B1A7182"/>
    <w:lvl w:ilvl="0" w:tplc="207A49BA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BDEC7696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D18C8B3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82F0A636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DB96A9D4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96AE34B6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B0CE7CCE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82B856B8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4D98209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31" w15:restartNumberingAfterBreak="0">
    <w:nsid w:val="713011D9"/>
    <w:multiLevelType w:val="hybridMultilevel"/>
    <w:tmpl w:val="DBB65592"/>
    <w:lvl w:ilvl="0" w:tplc="3692DE42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0D8283D8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87962A3A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741001C6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47DE8116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C2FE44CA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57586674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C728C33A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25A81ECE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32" w15:restartNumberingAfterBreak="0">
    <w:nsid w:val="7E2537B2"/>
    <w:multiLevelType w:val="hybridMultilevel"/>
    <w:tmpl w:val="C03A27F2"/>
    <w:lvl w:ilvl="0" w:tplc="D4FA16CE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5AB89B06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A0B01D94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09FED588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5358CA32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90488478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965830F0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F42492E2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683AF2FE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33" w15:restartNumberingAfterBreak="0">
    <w:nsid w:val="7FD156A4"/>
    <w:multiLevelType w:val="hybridMultilevel"/>
    <w:tmpl w:val="58E82ADE"/>
    <w:lvl w:ilvl="0" w:tplc="0DAA79DA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041AC2C2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1EA870CE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2340DB92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0AAA6BEC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D43EE49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C09CD1C6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3F1093CE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DB7232F4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num w:numId="1" w16cid:durableId="1211571936">
    <w:abstractNumId w:val="9"/>
  </w:num>
  <w:num w:numId="2" w16cid:durableId="1395466746">
    <w:abstractNumId w:val="7"/>
  </w:num>
  <w:num w:numId="3" w16cid:durableId="1407220016">
    <w:abstractNumId w:val="6"/>
  </w:num>
  <w:num w:numId="4" w16cid:durableId="363873745">
    <w:abstractNumId w:val="5"/>
  </w:num>
  <w:num w:numId="5" w16cid:durableId="2033913812">
    <w:abstractNumId w:val="4"/>
  </w:num>
  <w:num w:numId="6" w16cid:durableId="423035884">
    <w:abstractNumId w:val="8"/>
  </w:num>
  <w:num w:numId="7" w16cid:durableId="465125045">
    <w:abstractNumId w:val="3"/>
  </w:num>
  <w:num w:numId="8" w16cid:durableId="1611935054">
    <w:abstractNumId w:val="2"/>
  </w:num>
  <w:num w:numId="9" w16cid:durableId="1206986067">
    <w:abstractNumId w:val="1"/>
  </w:num>
  <w:num w:numId="10" w16cid:durableId="1014579219">
    <w:abstractNumId w:val="0"/>
  </w:num>
  <w:num w:numId="11" w16cid:durableId="1279069860">
    <w:abstractNumId w:val="23"/>
  </w:num>
  <w:num w:numId="12" w16cid:durableId="1049185009">
    <w:abstractNumId w:val="32"/>
  </w:num>
  <w:num w:numId="13" w16cid:durableId="449934496">
    <w:abstractNumId w:val="10"/>
  </w:num>
  <w:num w:numId="14" w16cid:durableId="497817414">
    <w:abstractNumId w:val="30"/>
  </w:num>
  <w:num w:numId="15" w16cid:durableId="768424513">
    <w:abstractNumId w:val="22"/>
  </w:num>
  <w:num w:numId="16" w16cid:durableId="1962030266">
    <w:abstractNumId w:val="18"/>
  </w:num>
  <w:num w:numId="17" w16cid:durableId="311444775">
    <w:abstractNumId w:val="19"/>
  </w:num>
  <w:num w:numId="18" w16cid:durableId="1516924379">
    <w:abstractNumId w:val="14"/>
  </w:num>
  <w:num w:numId="19" w16cid:durableId="1580673367">
    <w:abstractNumId w:val="28"/>
  </w:num>
  <w:num w:numId="20" w16cid:durableId="2104836096">
    <w:abstractNumId w:val="20"/>
  </w:num>
  <w:num w:numId="21" w16cid:durableId="640428133">
    <w:abstractNumId w:val="16"/>
  </w:num>
  <w:num w:numId="22" w16cid:durableId="1159422706">
    <w:abstractNumId w:val="31"/>
  </w:num>
  <w:num w:numId="23" w16cid:durableId="1935745788">
    <w:abstractNumId w:val="25"/>
  </w:num>
  <w:num w:numId="24" w16cid:durableId="897668220">
    <w:abstractNumId w:val="26"/>
  </w:num>
  <w:num w:numId="25" w16cid:durableId="1383866749">
    <w:abstractNumId w:val="29"/>
  </w:num>
  <w:num w:numId="26" w16cid:durableId="26108696">
    <w:abstractNumId w:val="27"/>
  </w:num>
  <w:num w:numId="27" w16cid:durableId="1169906122">
    <w:abstractNumId w:val="11"/>
  </w:num>
  <w:num w:numId="28" w16cid:durableId="1722053028">
    <w:abstractNumId w:val="12"/>
  </w:num>
  <w:num w:numId="29" w16cid:durableId="876284556">
    <w:abstractNumId w:val="33"/>
  </w:num>
  <w:num w:numId="30" w16cid:durableId="843856624">
    <w:abstractNumId w:val="13"/>
  </w:num>
  <w:num w:numId="31" w16cid:durableId="1446804784">
    <w:abstractNumId w:val="17"/>
  </w:num>
  <w:num w:numId="32" w16cid:durableId="882399909">
    <w:abstractNumId w:val="24"/>
  </w:num>
  <w:num w:numId="33" w16cid:durableId="1544902893">
    <w:abstractNumId w:val="15"/>
  </w:num>
  <w:num w:numId="34" w16cid:durableId="18656360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B5"/>
    <w:rsid w:val="00251664"/>
    <w:rsid w:val="00353104"/>
    <w:rsid w:val="00356E09"/>
    <w:rsid w:val="003F5321"/>
    <w:rsid w:val="0048751C"/>
    <w:rsid w:val="004B2292"/>
    <w:rsid w:val="00501646"/>
    <w:rsid w:val="00565A6F"/>
    <w:rsid w:val="00775AFB"/>
    <w:rsid w:val="00AA77E8"/>
    <w:rsid w:val="00AC6117"/>
    <w:rsid w:val="00BC467A"/>
    <w:rsid w:val="00C10BB5"/>
    <w:rsid w:val="00CF5BFA"/>
    <w:rsid w:val="00DE3E94"/>
    <w:rsid w:val="00E5559C"/>
    <w:rsid w:val="00F72272"/>
    <w:rsid w:val="00F8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9856E"/>
  <w15:chartTrackingRefBased/>
  <w15:docId w15:val="{9074C9BB-BBBD-104E-A3A6-2EF4A63A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32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paragraph" w:styleId="BodyText">
    <w:name w:val="Body Text"/>
    <w:basedOn w:val="Normal"/>
    <w:link w:val="BodyTextChar"/>
    <w:uiPriority w:val="1"/>
    <w:qFormat/>
    <w:rsid w:val="004B22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18"/>
      <w:szCs w:val="1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B2292"/>
    <w:rPr>
      <w:rFonts w:ascii="Arial" w:eastAsia="Arial" w:hAnsi="Arial" w:cs="Arial"/>
      <w:color w:val="auto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ireadmeagher/Library/Containers/com.microsoft.Word/Data/Library/Application%20Support/Microsoft/Office/16.0/DTS/en-IE%7bF1581E45-F385-4C43-BDFC-DFA7E851479D%7d/%7b948FD8BE-893F-974A-A6A2-001E278400DB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1C36701464144AAD559AFE6EF0F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B4A11-D6C8-A144-8097-D17AA94109D0}"/>
      </w:docPartPr>
      <w:docPartBody>
        <w:p w:rsidR="00000000" w:rsidRDefault="00000000">
          <w:pPr>
            <w:pStyle w:val="EE1C36701464144AAD559AFE6EF0FEC9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7F"/>
    <w:rsid w:val="00A33A7F"/>
    <w:rsid w:val="00C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1C36701464144AAD559AFE6EF0FEC9">
    <w:name w:val="EE1C36701464144AAD559AFE6EF0FEC9"/>
  </w:style>
  <w:style w:type="paragraph" w:customStyle="1" w:styleId="3558F5EE0E2BB745AE0F8600567409A6">
    <w:name w:val="3558F5EE0E2BB745AE0F8600567409A6"/>
  </w:style>
  <w:style w:type="paragraph" w:customStyle="1" w:styleId="712577615711004EB7C1659750040632">
    <w:name w:val="712577615711004EB7C1659750040632"/>
  </w:style>
  <w:style w:type="paragraph" w:customStyle="1" w:styleId="E51D3B9E6B73B340BE684940390804E3">
    <w:name w:val="E51D3B9E6B73B340BE684940390804E3"/>
  </w:style>
  <w:style w:type="paragraph" w:customStyle="1" w:styleId="F06DE6EEAC5812428614709F4485F20C">
    <w:name w:val="F06DE6EEAC5812428614709F4485F20C"/>
  </w:style>
  <w:style w:type="paragraph" w:customStyle="1" w:styleId="779BA5904D791B4CA7C20D79636AA7A7">
    <w:name w:val="779BA5904D791B4CA7C20D79636AA7A7"/>
  </w:style>
  <w:style w:type="paragraph" w:customStyle="1" w:styleId="39EAF63FE1F40F40BD60E65C4126C97D">
    <w:name w:val="39EAF63FE1F40F40BD60E65C4126C97D"/>
  </w:style>
  <w:style w:type="paragraph" w:customStyle="1" w:styleId="930282074AD6604B9D7854AB3742886C">
    <w:name w:val="930282074AD6604B9D7854AB3742886C"/>
  </w:style>
  <w:style w:type="paragraph" w:customStyle="1" w:styleId="AB5599E79933E049B41295626614C2B6">
    <w:name w:val="AB5599E79933E049B41295626614C2B6"/>
  </w:style>
  <w:style w:type="paragraph" w:customStyle="1" w:styleId="8206092C957BAB468C1AEF0B0F96DC61">
    <w:name w:val="8206092C957BAB468C1AEF0B0F96DC61"/>
  </w:style>
  <w:style w:type="paragraph" w:customStyle="1" w:styleId="B22A98CC043228409DA3DA0A1A0187F0">
    <w:name w:val="B22A98CC043228409DA3DA0A1A0187F0"/>
  </w:style>
  <w:style w:type="paragraph" w:customStyle="1" w:styleId="B59817F0F269954996BDA8DBA32CFA27">
    <w:name w:val="B59817F0F269954996BDA8DBA32CFA27"/>
  </w:style>
  <w:style w:type="paragraph" w:customStyle="1" w:styleId="CC1F2D2BB5D2304A88D2714648212122">
    <w:name w:val="CC1F2D2BB5D2304A88D27146482121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Cover Letter.dotx</Template>
  <TotalTime>2</TotalTime>
  <Pages>12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Programming Fundamentals 1
SAMPLE In Class Exam
TIME : 1 HR</Company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Mairead Meagher</cp:lastModifiedBy>
  <cp:revision>3</cp:revision>
  <dcterms:created xsi:type="dcterms:W3CDTF">2025-10-24T09:36:00Z</dcterms:created>
  <dcterms:modified xsi:type="dcterms:W3CDTF">2025-10-24T09:38:00Z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